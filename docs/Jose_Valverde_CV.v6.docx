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41" w:type="dxa"/>
        <w:tblInd w:w="-284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70"/>
        <w:gridCol w:w="425"/>
        <w:gridCol w:w="6946"/>
      </w:tblGrid>
      <w:tr w:rsidR="001B2ABD" w:rsidRPr="0059649E" w14:paraId="21F87EDE" w14:textId="77777777" w:rsidTr="006D7E85">
        <w:trPr>
          <w:tblHeader/>
        </w:trPr>
        <w:tc>
          <w:tcPr>
            <w:tcW w:w="3970" w:type="dxa"/>
          </w:tcPr>
          <w:p w14:paraId="31E22648" w14:textId="77777777" w:rsidR="00B02255" w:rsidRPr="00B02255" w:rsidRDefault="00B02255" w:rsidP="00B02255">
            <w:pPr>
              <w:rPr>
                <w:lang w:bidi="es-ES"/>
              </w:rPr>
            </w:pPr>
          </w:p>
          <w:p w14:paraId="650E61EC" w14:textId="77777777" w:rsidR="00CA1487" w:rsidRDefault="00CA1487" w:rsidP="00E20B52">
            <w:pPr>
              <w:pStyle w:val="Ttulo3"/>
              <w:rPr>
                <w:lang w:bidi="es-ES"/>
              </w:rPr>
            </w:pPr>
          </w:p>
          <w:sdt>
            <w:sdtPr>
              <w:rPr>
                <w:lang w:bidi="es-ES"/>
              </w:rPr>
              <w:id w:val="-1711873194"/>
              <w:placeholder>
                <w:docPart w:val="B714718559DF4E5096429F10EE5699BA"/>
              </w:placeholder>
              <w:temporary/>
              <w:showingPlcHdr/>
              <w15:appearance w15:val="hidden"/>
            </w:sdtPr>
            <w:sdtContent>
              <w:p w14:paraId="53B952A5" w14:textId="68FA4AA4" w:rsidR="00E20B52" w:rsidRPr="0059649E" w:rsidRDefault="00E20B52" w:rsidP="00E20B52">
                <w:pPr>
                  <w:pStyle w:val="Ttulo3"/>
                  <w:rPr>
                    <w:lang w:bidi="es-ES"/>
                  </w:rPr>
                </w:pPr>
                <w:r w:rsidRPr="0059649E">
                  <w:rPr>
                    <w:lang w:bidi="es-ES"/>
                  </w:rPr>
                  <w:t>Perfil</w:t>
                </w:r>
              </w:p>
            </w:sdtContent>
          </w:sdt>
          <w:p w14:paraId="07A468B9" w14:textId="77777777" w:rsidR="00E20B52" w:rsidRPr="0059649E" w:rsidRDefault="00E20B52" w:rsidP="006D7E85">
            <w:pPr>
              <w:jc w:val="both"/>
            </w:pPr>
            <w:r w:rsidRPr="0016424C">
              <w:t>Ingeniero en Sistemas Computacionales con más de quince años de experiencia en desarrollo de so</w:t>
            </w:r>
            <w:r>
              <w:t>ft</w:t>
            </w:r>
            <w:r w:rsidRPr="0016424C">
              <w:t>ware y arquitectura técnica. He liderado equipos y proyectos enfocados en transformación digital y mejora con</w:t>
            </w:r>
            <w:r>
              <w:t>ti</w:t>
            </w:r>
            <w:r w:rsidRPr="0016424C">
              <w:t>nua. Especialista en definir soluciones tecnológicas robustas y escalables. Aplico buenas prác</w:t>
            </w:r>
            <w:r>
              <w:t>ti</w:t>
            </w:r>
            <w:r w:rsidRPr="0016424C">
              <w:t>cas de desarrollo y resolución efec</w:t>
            </w:r>
            <w:r>
              <w:t>ti</w:t>
            </w:r>
            <w:r w:rsidRPr="0016424C">
              <w:t>va de problemas complejos. Enfoco mis aportes en alinear la tecnología con los obje</w:t>
            </w:r>
            <w:r>
              <w:t>ti</w:t>
            </w:r>
            <w:r w:rsidRPr="0016424C">
              <w:t>vos estratégicos del negocio.</w:t>
            </w:r>
          </w:p>
          <w:p w14:paraId="15949E39" w14:textId="351EDCAC" w:rsidR="00E20B52" w:rsidRPr="0059649E" w:rsidRDefault="00E20B52" w:rsidP="00E20B52">
            <w:pPr>
              <w:pStyle w:val="Ttulo3"/>
            </w:pPr>
            <w:r>
              <w:t>Datos Personales</w:t>
            </w:r>
          </w:p>
          <w:p w14:paraId="41C22690" w14:textId="738D8035" w:rsidR="00E20B52" w:rsidRPr="006D7E85" w:rsidRDefault="00E20B52" w:rsidP="00E20B52">
            <w:pPr>
              <w:pStyle w:val="Ttulo3"/>
              <w:spacing w:before="0" w:after="0"/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</w:pPr>
            <w:r w:rsidRPr="006D7E85"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  <w:t>Correo electrónico:</w:t>
            </w:r>
          </w:p>
          <w:p w14:paraId="6E331EA1" w14:textId="751E39A7" w:rsidR="00E20B52" w:rsidRPr="006D7E85" w:rsidRDefault="00E20B52" w:rsidP="00E20B52">
            <w:pPr>
              <w:pStyle w:val="Ttulo3"/>
              <w:spacing w:before="0" w:after="0"/>
              <w:rPr>
                <w:rStyle w:val="Hipervnculo"/>
                <w:b w:val="0"/>
                <w:sz w:val="18"/>
                <w:szCs w:val="18"/>
              </w:rPr>
            </w:pPr>
            <w:hyperlink r:id="rId10" w:history="1">
              <w:r w:rsidR="006D7E85" w:rsidRPr="006D7E85">
                <w:rPr>
                  <w:rStyle w:val="Hipervnculo"/>
                  <w:b w:val="0"/>
                  <w:caps w:val="0"/>
                  <w:sz w:val="18"/>
                  <w:szCs w:val="18"/>
                </w:rPr>
                <w:t>jrvalverden@hotmail.com</w:t>
              </w:r>
            </w:hyperlink>
          </w:p>
          <w:p w14:paraId="01004B38" w14:textId="77777777" w:rsidR="00E20B52" w:rsidRPr="006D756C" w:rsidRDefault="00E20B52" w:rsidP="00E20B52">
            <w:pPr>
              <w:pStyle w:val="Informacindecontacto"/>
              <w:rPr>
                <w:rFonts w:ascii="Century Gothic" w:hAnsi="Century Gothic"/>
                <w:sz w:val="18"/>
              </w:rPr>
            </w:pPr>
          </w:p>
          <w:p w14:paraId="080A9147" w14:textId="0DE64F4C" w:rsidR="00E20B52" w:rsidRPr="006D7E85" w:rsidRDefault="00E20B52" w:rsidP="00E20B52">
            <w:pPr>
              <w:pStyle w:val="Informacindecontacto"/>
              <w:rPr>
                <w:rFonts w:ascii="Century Gothic" w:hAnsi="Century Gothic"/>
                <w:b/>
                <w:bCs/>
                <w:sz w:val="18"/>
              </w:rPr>
            </w:pPr>
            <w:r w:rsidRPr="006D7E85">
              <w:rPr>
                <w:rFonts w:ascii="Century Gothic" w:hAnsi="Century Gothic"/>
                <w:b/>
                <w:bCs/>
                <w:sz w:val="18"/>
              </w:rPr>
              <w:t>Teléfono:</w:t>
            </w:r>
          </w:p>
          <w:p w14:paraId="5DC37638" w14:textId="0352516E" w:rsidR="00E20B52" w:rsidRPr="006D756C" w:rsidRDefault="00E20B52" w:rsidP="00E20B52">
            <w:pPr>
              <w:pStyle w:val="Informacindecontacto"/>
              <w:rPr>
                <w:rFonts w:ascii="Century Gothic" w:hAnsi="Century Gothic"/>
                <w:sz w:val="18"/>
              </w:rPr>
            </w:pPr>
            <w:r w:rsidRPr="006D756C">
              <w:rPr>
                <w:rFonts w:ascii="Century Gothic" w:hAnsi="Century Gothic"/>
                <w:sz w:val="18"/>
              </w:rPr>
              <w:t>+593 993154323</w:t>
            </w:r>
          </w:p>
          <w:p w14:paraId="68966F27" w14:textId="67C0B26A" w:rsidR="00E20B52" w:rsidRPr="006D7E85" w:rsidRDefault="00E20B52" w:rsidP="00E20B52">
            <w:pPr>
              <w:pStyle w:val="Ttulo3"/>
              <w:spacing w:before="0" w:after="0"/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</w:pPr>
            <w:r w:rsidRPr="006D7E85"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  <w:t>Dirección Domiciliaria:</w:t>
            </w:r>
          </w:p>
          <w:p w14:paraId="05F43F1B" w14:textId="77777777" w:rsidR="00E20B52" w:rsidRPr="006D756C" w:rsidRDefault="00E20B52" w:rsidP="00E20B52">
            <w:pPr>
              <w:pStyle w:val="Ttulo3"/>
              <w:spacing w:before="0" w:after="0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Km 5.5 vía a Daule, Mapasingue Oeste Av. 7ma y Calle 2da, 090101 Guayas </w:t>
            </w:r>
          </w:p>
          <w:p w14:paraId="32C4F0FE" w14:textId="77777777" w:rsidR="00E20B52" w:rsidRPr="00E20B52" w:rsidRDefault="00E20B52" w:rsidP="00E20B52"/>
          <w:p w14:paraId="0ABDC189" w14:textId="77777777" w:rsidR="00E20B52" w:rsidRPr="006D7E85" w:rsidRDefault="00E20B52" w:rsidP="00E20B52">
            <w:pPr>
              <w:pStyle w:val="Ttulo3"/>
              <w:spacing w:before="0" w:after="0"/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</w:pPr>
            <w:r w:rsidRPr="006D7E85"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  <w:t xml:space="preserve">Fecha de nacimiento: </w:t>
            </w:r>
          </w:p>
          <w:p w14:paraId="518D93F4" w14:textId="3F71C5CB" w:rsidR="00E20B52" w:rsidRPr="006D756C" w:rsidRDefault="00E20B52" w:rsidP="00E20B52">
            <w:pPr>
              <w:pStyle w:val="Ttulo3"/>
              <w:spacing w:before="0" w:after="0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13 de junio de 1984 </w:t>
            </w:r>
          </w:p>
          <w:p w14:paraId="34B3BBB7" w14:textId="77777777" w:rsidR="00E20B52" w:rsidRPr="00E20B52" w:rsidRDefault="00E20B52" w:rsidP="00E20B52"/>
          <w:p w14:paraId="47B5B648" w14:textId="77777777" w:rsidR="00E20B52" w:rsidRPr="006D7E85" w:rsidRDefault="00E20B52" w:rsidP="00E20B52">
            <w:pPr>
              <w:pStyle w:val="Ttulo3"/>
              <w:spacing w:before="0" w:after="0"/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</w:pPr>
            <w:r w:rsidRPr="006D7E85"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  <w:t xml:space="preserve">Lugar de nacimiento: </w:t>
            </w:r>
          </w:p>
          <w:p w14:paraId="3BFD8556" w14:textId="07F11B6C" w:rsidR="00E20B52" w:rsidRPr="006D756C" w:rsidRDefault="00E20B52" w:rsidP="00E20B52">
            <w:pPr>
              <w:pStyle w:val="Ttulo3"/>
              <w:spacing w:before="0" w:after="0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Ecuador / Guayas / Guayaquil </w:t>
            </w:r>
          </w:p>
          <w:p w14:paraId="3341AE1B" w14:textId="77777777" w:rsidR="00E20B52" w:rsidRPr="006D756C" w:rsidRDefault="00E20B52" w:rsidP="00036450">
            <w:pPr>
              <w:pStyle w:val="Ttulo3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r w:rsidRPr="006D7E85"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  <w:t>Género:</w:t>
            </w: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 Hombre </w:t>
            </w:r>
          </w:p>
          <w:p w14:paraId="7C3DEFCA" w14:textId="1FA9E4AF" w:rsidR="00E20B52" w:rsidRPr="006D756C" w:rsidRDefault="00E20B52" w:rsidP="00036450">
            <w:pPr>
              <w:pStyle w:val="Ttulo3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r w:rsidRPr="006D7E85"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  <w:t>Nacionalidad:</w:t>
            </w: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 </w:t>
            </w: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>ecuatoriana</w:t>
            </w: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 </w:t>
            </w:r>
          </w:p>
          <w:p w14:paraId="7C750C83" w14:textId="288B59B1" w:rsidR="00E20B52" w:rsidRDefault="00E20B52" w:rsidP="00036450">
            <w:pPr>
              <w:pStyle w:val="Ttulo3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r w:rsidRPr="006D7E85"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  <w:t>Estado civil:</w:t>
            </w: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 </w:t>
            </w: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>c</w:t>
            </w:r>
            <w:r w:rsidRPr="006D756C"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  <w:t xml:space="preserve">asado </w:t>
            </w:r>
          </w:p>
          <w:p w14:paraId="4660E6E1" w14:textId="63F32363" w:rsidR="00E20B52" w:rsidRPr="006D7E85" w:rsidRDefault="00E20B52" w:rsidP="00E20B52">
            <w:pPr>
              <w:pStyle w:val="Ttulo3"/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</w:pPr>
            <w:r w:rsidRPr="006D7E85">
              <w:rPr>
                <w:rFonts w:eastAsiaTheme="minorEastAsia" w:cstheme="minorBidi"/>
                <w:bCs/>
                <w:caps w:val="0"/>
                <w:color w:val="auto"/>
                <w:sz w:val="18"/>
                <w:szCs w:val="22"/>
              </w:rPr>
              <w:t xml:space="preserve">LinkedIn: </w:t>
            </w:r>
          </w:p>
          <w:p w14:paraId="0D2B5D59" w14:textId="77777777" w:rsidR="006D7E85" w:rsidRDefault="006D7E85" w:rsidP="000857DF">
            <w:pPr>
              <w:pStyle w:val="Ttulo3"/>
              <w:rPr>
                <w:rFonts w:eastAsiaTheme="minorEastAsia" w:cstheme="minorBidi"/>
                <w:b w:val="0"/>
                <w:caps w:val="0"/>
                <w:color w:val="auto"/>
                <w:sz w:val="18"/>
                <w:szCs w:val="22"/>
              </w:rPr>
            </w:pPr>
            <w:hyperlink r:id="rId11" w:history="1">
              <w:r w:rsidRPr="006D7E85">
                <w:rPr>
                  <w:rStyle w:val="Hipervnculo"/>
                  <w:rFonts w:eastAsiaTheme="minorEastAsia" w:cstheme="minorBidi"/>
                  <w:b w:val="0"/>
                  <w:bCs/>
                  <w:caps w:val="0"/>
                  <w:sz w:val="18"/>
                  <w:szCs w:val="22"/>
                </w:rPr>
                <w:t>linkedin.com/in/jose-roberto-valverde-naranjo-6b0127134</w:t>
              </w:r>
            </w:hyperlink>
          </w:p>
          <w:p w14:paraId="4238C628" w14:textId="79639E85" w:rsidR="000857DF" w:rsidRPr="0059649E" w:rsidRDefault="000857DF" w:rsidP="000857DF">
            <w:pPr>
              <w:pStyle w:val="Ttulo3"/>
            </w:pPr>
            <w:r>
              <w:t>APTITUDES</w:t>
            </w:r>
          </w:p>
          <w:p w14:paraId="33CB5BB2" w14:textId="77777777" w:rsidR="000857DF" w:rsidRDefault="000857DF" w:rsidP="000857DF">
            <w:pPr>
              <w:pStyle w:val="Prrafodelista"/>
              <w:numPr>
                <w:ilvl w:val="0"/>
                <w:numId w:val="15"/>
              </w:numPr>
            </w:pPr>
            <w:r w:rsidRPr="000857DF">
              <w:t>Resolución de problemas</w:t>
            </w:r>
          </w:p>
          <w:p w14:paraId="06B25921" w14:textId="77777777" w:rsidR="000857DF" w:rsidRDefault="000857DF" w:rsidP="000857DF">
            <w:pPr>
              <w:pStyle w:val="Prrafodelista"/>
              <w:numPr>
                <w:ilvl w:val="0"/>
                <w:numId w:val="15"/>
              </w:numPr>
            </w:pPr>
            <w:r w:rsidRPr="000857DF">
              <w:t xml:space="preserve">Resistencia al estrés </w:t>
            </w:r>
          </w:p>
          <w:p w14:paraId="6172538B" w14:textId="77777777" w:rsidR="000857DF" w:rsidRDefault="000857DF" w:rsidP="000857DF">
            <w:pPr>
              <w:pStyle w:val="Prrafodelista"/>
              <w:numPr>
                <w:ilvl w:val="0"/>
                <w:numId w:val="15"/>
              </w:numPr>
            </w:pPr>
            <w:r w:rsidRPr="000857DF">
              <w:t>Trabajo en grupo</w:t>
            </w:r>
          </w:p>
          <w:p w14:paraId="7D63712B" w14:textId="77777777" w:rsidR="000857DF" w:rsidRDefault="000857DF" w:rsidP="000857DF">
            <w:pPr>
              <w:pStyle w:val="Prrafodelista"/>
              <w:numPr>
                <w:ilvl w:val="0"/>
                <w:numId w:val="15"/>
              </w:numPr>
            </w:pPr>
            <w:r w:rsidRPr="000857DF">
              <w:t>Crea</w:t>
            </w:r>
            <w:r>
              <w:t>ti</w:t>
            </w:r>
            <w:r w:rsidRPr="000857DF">
              <w:t>vidad, Proac</w:t>
            </w:r>
            <w:r>
              <w:t>ti</w:t>
            </w:r>
            <w:r w:rsidRPr="000857DF">
              <w:t xml:space="preserve">vidad </w:t>
            </w:r>
          </w:p>
          <w:p w14:paraId="01A58944" w14:textId="77777777" w:rsidR="000857DF" w:rsidRDefault="000857DF" w:rsidP="000857DF">
            <w:pPr>
              <w:pStyle w:val="Prrafodelista"/>
              <w:numPr>
                <w:ilvl w:val="0"/>
                <w:numId w:val="15"/>
              </w:numPr>
            </w:pPr>
            <w:r w:rsidRPr="000857DF">
              <w:t>Planificación, Organización</w:t>
            </w:r>
          </w:p>
          <w:p w14:paraId="11291213" w14:textId="77777777" w:rsidR="000857DF" w:rsidRDefault="000857DF" w:rsidP="000857DF">
            <w:pPr>
              <w:pStyle w:val="Prrafodelista"/>
              <w:numPr>
                <w:ilvl w:val="0"/>
                <w:numId w:val="15"/>
              </w:numPr>
            </w:pPr>
            <w:r w:rsidRPr="000857DF">
              <w:t xml:space="preserve">Respeto, Paciencia </w:t>
            </w:r>
          </w:p>
          <w:p w14:paraId="3CCEFCF5" w14:textId="468FAE93" w:rsidR="000857DF" w:rsidRDefault="000857DF" w:rsidP="000857DF">
            <w:pPr>
              <w:pStyle w:val="Prrafodelista"/>
              <w:numPr>
                <w:ilvl w:val="0"/>
                <w:numId w:val="15"/>
              </w:numPr>
            </w:pPr>
            <w:r w:rsidRPr="000857DF">
              <w:t>Autonomía, Liderazgo, Integridad</w:t>
            </w:r>
          </w:p>
          <w:p w14:paraId="05D4F0B4" w14:textId="3A8921D9" w:rsidR="004D3011" w:rsidRPr="0059649E" w:rsidRDefault="009751CC" w:rsidP="0016424C">
            <w:pPr>
              <w:pStyle w:val="Ttulo3"/>
            </w:pPr>
            <w:r>
              <w:t>Idiomas</w:t>
            </w:r>
          </w:p>
          <w:p w14:paraId="5522EDCD" w14:textId="531D48E1" w:rsidR="004D3011" w:rsidRPr="0059649E" w:rsidRDefault="009751CC" w:rsidP="004D3011">
            <w:r>
              <w:t>Español</w:t>
            </w:r>
          </w:p>
          <w:p w14:paraId="3809A518" w14:textId="7C404982" w:rsidR="004D3011" w:rsidRDefault="000857DF" w:rsidP="004D3011">
            <w:r>
              <w:t>Ingles</w:t>
            </w:r>
          </w:p>
          <w:p w14:paraId="4C1FD189" w14:textId="77777777" w:rsidR="007457B1" w:rsidRDefault="007457B1" w:rsidP="006D756C">
            <w:pPr>
              <w:pStyle w:val="Ttulo3"/>
            </w:pPr>
          </w:p>
          <w:p w14:paraId="1AD8D505" w14:textId="77777777" w:rsidR="007457B1" w:rsidRDefault="007457B1" w:rsidP="006D756C">
            <w:pPr>
              <w:pStyle w:val="Ttulo3"/>
            </w:pPr>
          </w:p>
          <w:p w14:paraId="63C34FB6" w14:textId="7BB64743" w:rsidR="006D756C" w:rsidRPr="0059649E" w:rsidRDefault="006D756C" w:rsidP="006D756C">
            <w:pPr>
              <w:pStyle w:val="Ttulo3"/>
            </w:pPr>
            <w:r>
              <w:t>BASE DE DATOS</w:t>
            </w:r>
          </w:p>
          <w:p w14:paraId="07054742" w14:textId="512736AC" w:rsidR="006D756C" w:rsidRDefault="006D756C" w:rsidP="006D756C">
            <w:pPr>
              <w:pStyle w:val="Prrafodelista"/>
              <w:numPr>
                <w:ilvl w:val="0"/>
                <w:numId w:val="17"/>
              </w:numPr>
            </w:pPr>
            <w:r w:rsidRPr="006D756C">
              <w:t>Microso</w:t>
            </w:r>
            <w:r>
              <w:t>ft</w:t>
            </w:r>
            <w:r w:rsidRPr="006D756C">
              <w:t xml:space="preserve"> SQL Server </w:t>
            </w:r>
          </w:p>
          <w:p w14:paraId="2DBFF427" w14:textId="77777777" w:rsidR="006D756C" w:rsidRDefault="006D756C" w:rsidP="006D756C">
            <w:pPr>
              <w:pStyle w:val="Prrafodelista"/>
              <w:numPr>
                <w:ilvl w:val="0"/>
                <w:numId w:val="17"/>
              </w:numPr>
            </w:pPr>
            <w:r w:rsidRPr="006D756C">
              <w:t xml:space="preserve">MySQL </w:t>
            </w:r>
          </w:p>
          <w:p w14:paraId="61D44DCD" w14:textId="77777777" w:rsidR="006D756C" w:rsidRDefault="006D756C" w:rsidP="006D756C">
            <w:pPr>
              <w:pStyle w:val="Prrafodelista"/>
              <w:numPr>
                <w:ilvl w:val="0"/>
                <w:numId w:val="17"/>
              </w:numPr>
            </w:pPr>
            <w:r w:rsidRPr="006D756C">
              <w:t xml:space="preserve">PostgreSQL </w:t>
            </w:r>
          </w:p>
          <w:p w14:paraId="7144CC2E" w14:textId="77777777" w:rsidR="006D756C" w:rsidRDefault="006D756C" w:rsidP="006D756C">
            <w:pPr>
              <w:pStyle w:val="Prrafodelista"/>
              <w:numPr>
                <w:ilvl w:val="0"/>
                <w:numId w:val="17"/>
              </w:numPr>
            </w:pPr>
            <w:proofErr w:type="spellStart"/>
            <w:r w:rsidRPr="006D756C">
              <w:t>Sysbase</w:t>
            </w:r>
            <w:proofErr w:type="spellEnd"/>
            <w:r w:rsidRPr="006D756C">
              <w:t xml:space="preserve"> </w:t>
            </w:r>
          </w:p>
          <w:p w14:paraId="069CCCF4" w14:textId="77777777" w:rsidR="004D3011" w:rsidRDefault="006D756C" w:rsidP="006D756C">
            <w:pPr>
              <w:pStyle w:val="Prrafodelista"/>
              <w:numPr>
                <w:ilvl w:val="0"/>
                <w:numId w:val="17"/>
              </w:numPr>
            </w:pPr>
            <w:r w:rsidRPr="006D756C">
              <w:t>Oracle</w:t>
            </w:r>
          </w:p>
          <w:p w14:paraId="5B665762" w14:textId="77777777" w:rsidR="006D756C" w:rsidRDefault="006D756C" w:rsidP="006D756C"/>
          <w:p w14:paraId="3CAA498D" w14:textId="5329456B" w:rsidR="006D756C" w:rsidRDefault="006D756C" w:rsidP="006D756C">
            <w:r w:rsidRPr="006D756C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  <w:t>BACKEND / APIS / SERVICIOS</w:t>
            </w:r>
          </w:p>
          <w:p w14:paraId="7D3C96C4" w14:textId="77777777" w:rsidR="006D756C" w:rsidRPr="006D756C" w:rsidRDefault="006D756C" w:rsidP="006D756C"/>
          <w:p w14:paraId="0B86913C" w14:textId="77777777" w:rsidR="006D756C" w:rsidRDefault="006D756C" w:rsidP="006D756C">
            <w:pPr>
              <w:pStyle w:val="Prrafodelista"/>
              <w:numPr>
                <w:ilvl w:val="0"/>
                <w:numId w:val="17"/>
              </w:numPr>
            </w:pPr>
            <w:r w:rsidRPr="006D756C">
              <w:t xml:space="preserve">Windows </w:t>
            </w:r>
            <w:proofErr w:type="spellStart"/>
            <w:r w:rsidRPr="006D756C">
              <w:t>Workflow</w:t>
            </w:r>
            <w:proofErr w:type="spellEnd"/>
            <w:r w:rsidRPr="006D756C">
              <w:t xml:space="preserve"> </w:t>
            </w:r>
            <w:proofErr w:type="spellStart"/>
            <w:r w:rsidRPr="006D756C">
              <w:t>Founda</w:t>
            </w:r>
            <w:r>
              <w:t>ti</w:t>
            </w:r>
            <w:r w:rsidRPr="006D756C">
              <w:t>on</w:t>
            </w:r>
            <w:proofErr w:type="spellEnd"/>
            <w:r w:rsidRPr="006D756C">
              <w:t xml:space="preserve"> </w:t>
            </w:r>
          </w:p>
          <w:p w14:paraId="53D4C91E" w14:textId="77777777" w:rsidR="006D756C" w:rsidRDefault="006D756C" w:rsidP="006D756C">
            <w:pPr>
              <w:pStyle w:val="Prrafodelista"/>
              <w:numPr>
                <w:ilvl w:val="0"/>
                <w:numId w:val="17"/>
              </w:numPr>
            </w:pPr>
            <w:r>
              <w:t>S</w:t>
            </w:r>
            <w:r w:rsidRPr="006D756C">
              <w:t xml:space="preserve">ervicios SOAP (WCF, ASMX) </w:t>
            </w:r>
          </w:p>
          <w:p w14:paraId="3ADFC0F6" w14:textId="77777777" w:rsidR="006D756C" w:rsidRDefault="006D756C" w:rsidP="006D756C">
            <w:pPr>
              <w:pStyle w:val="Prrafodelista"/>
              <w:numPr>
                <w:ilvl w:val="0"/>
                <w:numId w:val="17"/>
              </w:numPr>
            </w:pPr>
            <w:r w:rsidRPr="006D756C">
              <w:t xml:space="preserve">API REST (NET Core, Java, Node JS, C++, </w:t>
            </w:r>
            <w:proofErr w:type="spellStart"/>
            <w:r w:rsidRPr="006D756C">
              <w:t>Go</w:t>
            </w:r>
            <w:proofErr w:type="spellEnd"/>
            <w:r w:rsidRPr="006D756C">
              <w:t>, Rust, PHP, Python)</w:t>
            </w:r>
          </w:p>
          <w:p w14:paraId="0AD1DA13" w14:textId="77777777" w:rsidR="006D756C" w:rsidRDefault="006D756C" w:rsidP="006D756C"/>
          <w:p w14:paraId="764B5FE2" w14:textId="14AD21B4" w:rsidR="006D756C" w:rsidRDefault="006D756C" w:rsidP="006D756C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</w:pPr>
            <w:r w:rsidRPr="006D756C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  <w:t>FRONTEND / APLICACIONES DE ESCRITORIO</w:t>
            </w:r>
          </w:p>
          <w:p w14:paraId="5635DF8F" w14:textId="77777777" w:rsidR="006D756C" w:rsidRPr="006D756C" w:rsidRDefault="006D756C" w:rsidP="006D756C"/>
          <w:p w14:paraId="1F22C1BD" w14:textId="77777777" w:rsidR="006D756C" w:rsidRDefault="006D756C" w:rsidP="006D756C">
            <w:pPr>
              <w:pStyle w:val="Prrafodelista"/>
              <w:numPr>
                <w:ilvl w:val="0"/>
                <w:numId w:val="18"/>
              </w:numPr>
            </w:pPr>
            <w:r w:rsidRPr="006D756C">
              <w:t xml:space="preserve">Visual FoxPro 9 </w:t>
            </w:r>
          </w:p>
          <w:p w14:paraId="2989E88D" w14:textId="77777777" w:rsidR="006D756C" w:rsidRDefault="006D756C" w:rsidP="006D756C">
            <w:pPr>
              <w:pStyle w:val="Prrafodelista"/>
              <w:numPr>
                <w:ilvl w:val="0"/>
                <w:numId w:val="18"/>
              </w:numPr>
            </w:pPr>
            <w:r w:rsidRPr="006D756C">
              <w:t xml:space="preserve">Visual Basic 6 </w:t>
            </w:r>
          </w:p>
          <w:p w14:paraId="06F67176" w14:textId="77777777" w:rsidR="006D756C" w:rsidRDefault="006D756C" w:rsidP="006D756C">
            <w:pPr>
              <w:pStyle w:val="Prrafodelista"/>
              <w:numPr>
                <w:ilvl w:val="0"/>
                <w:numId w:val="18"/>
              </w:numPr>
            </w:pPr>
            <w:r w:rsidRPr="006D756C">
              <w:t xml:space="preserve">C#, VB.NET </w:t>
            </w:r>
          </w:p>
          <w:p w14:paraId="323ED640" w14:textId="77777777" w:rsidR="006D756C" w:rsidRDefault="006D756C" w:rsidP="006D756C">
            <w:pPr>
              <w:pStyle w:val="Prrafodelista"/>
              <w:numPr>
                <w:ilvl w:val="0"/>
                <w:numId w:val="18"/>
              </w:numPr>
            </w:pPr>
            <w:r w:rsidRPr="006D756C">
              <w:t xml:space="preserve">Java HTML, CSS, JavaScript, JQuery </w:t>
            </w:r>
            <w:proofErr w:type="spellStart"/>
            <w:r w:rsidRPr="006D756C">
              <w:t>React</w:t>
            </w:r>
            <w:proofErr w:type="spellEnd"/>
            <w:r w:rsidRPr="006D756C">
              <w:t xml:space="preserve"> JS, Angular JS </w:t>
            </w:r>
          </w:p>
          <w:p w14:paraId="766750F0" w14:textId="77777777" w:rsidR="006D756C" w:rsidRDefault="006D756C" w:rsidP="006D756C">
            <w:pPr>
              <w:pStyle w:val="Prrafodelista"/>
              <w:numPr>
                <w:ilvl w:val="0"/>
                <w:numId w:val="18"/>
              </w:numPr>
            </w:pPr>
            <w:r w:rsidRPr="006D756C">
              <w:t>ABAP</w:t>
            </w:r>
          </w:p>
          <w:p w14:paraId="69C584A8" w14:textId="77777777" w:rsidR="006D756C" w:rsidRDefault="006D756C" w:rsidP="006D756C"/>
          <w:p w14:paraId="1597ED6C" w14:textId="77777777" w:rsidR="006D756C" w:rsidRPr="00D47B53" w:rsidRDefault="006D756C" w:rsidP="006D756C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</w:pPr>
            <w:r w:rsidRPr="00D47B53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  <w:t xml:space="preserve">ORMS </w:t>
            </w:r>
          </w:p>
          <w:p w14:paraId="0C554533" w14:textId="77777777" w:rsidR="006D756C" w:rsidRDefault="006D756C" w:rsidP="00D47B53">
            <w:pPr>
              <w:pStyle w:val="Prrafodelista"/>
              <w:numPr>
                <w:ilvl w:val="0"/>
                <w:numId w:val="19"/>
              </w:numPr>
            </w:pPr>
            <w:proofErr w:type="spellStart"/>
            <w:r w:rsidRPr="006D756C">
              <w:t>En</w:t>
            </w:r>
            <w:r>
              <w:t>ti</w:t>
            </w:r>
            <w:r w:rsidRPr="006D756C">
              <w:t>ty</w:t>
            </w:r>
            <w:proofErr w:type="spellEnd"/>
            <w:r w:rsidRPr="006D756C">
              <w:t xml:space="preserve"> Framework 6</w:t>
            </w:r>
          </w:p>
          <w:p w14:paraId="741FEB55" w14:textId="77777777" w:rsidR="006D756C" w:rsidRDefault="006D756C" w:rsidP="00D47B53">
            <w:pPr>
              <w:pStyle w:val="Prrafodelista"/>
              <w:numPr>
                <w:ilvl w:val="0"/>
                <w:numId w:val="19"/>
              </w:numPr>
            </w:pPr>
            <w:proofErr w:type="spellStart"/>
            <w:r w:rsidRPr="006D756C">
              <w:t>En</w:t>
            </w:r>
            <w:r>
              <w:t>ti</w:t>
            </w:r>
            <w:r w:rsidRPr="006D756C">
              <w:t>ty</w:t>
            </w:r>
            <w:proofErr w:type="spellEnd"/>
            <w:r w:rsidRPr="006D756C">
              <w:t xml:space="preserve"> Framework Core </w:t>
            </w:r>
          </w:p>
          <w:p w14:paraId="57E3A4ED" w14:textId="77777777" w:rsidR="006D756C" w:rsidRDefault="006D756C" w:rsidP="00D47B53">
            <w:pPr>
              <w:pStyle w:val="Prrafodelista"/>
              <w:numPr>
                <w:ilvl w:val="0"/>
                <w:numId w:val="19"/>
              </w:numPr>
            </w:pPr>
            <w:proofErr w:type="spellStart"/>
            <w:r w:rsidRPr="006D756C">
              <w:t>TypeORM</w:t>
            </w:r>
            <w:proofErr w:type="spellEnd"/>
            <w:r w:rsidRPr="006D756C">
              <w:t xml:space="preserve"> </w:t>
            </w:r>
          </w:p>
          <w:p w14:paraId="1A03D778" w14:textId="77777777" w:rsidR="006D756C" w:rsidRDefault="006D756C" w:rsidP="00D47B53">
            <w:pPr>
              <w:pStyle w:val="Prrafodelista"/>
              <w:numPr>
                <w:ilvl w:val="0"/>
                <w:numId w:val="19"/>
              </w:numPr>
            </w:pPr>
            <w:r w:rsidRPr="006D756C">
              <w:t xml:space="preserve">Doctrine </w:t>
            </w:r>
          </w:p>
          <w:p w14:paraId="333514F0" w14:textId="77777777" w:rsidR="006D756C" w:rsidRDefault="006D756C" w:rsidP="00D47B53">
            <w:pPr>
              <w:pStyle w:val="Prrafodelista"/>
              <w:numPr>
                <w:ilvl w:val="0"/>
                <w:numId w:val="19"/>
              </w:numPr>
            </w:pPr>
            <w:r w:rsidRPr="006D756C">
              <w:t xml:space="preserve">Dapper </w:t>
            </w:r>
          </w:p>
          <w:p w14:paraId="0B999B36" w14:textId="77777777" w:rsidR="006D756C" w:rsidRDefault="006D756C" w:rsidP="006D756C"/>
          <w:p w14:paraId="2DD2D306" w14:textId="5BBC0681" w:rsidR="006D756C" w:rsidRPr="00D47B53" w:rsidRDefault="006D756C" w:rsidP="006D756C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</w:pPr>
            <w:r w:rsidRPr="00D47B53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  <w:t>REPORTES / ETL / BI</w:t>
            </w:r>
          </w:p>
          <w:p w14:paraId="261A0AB8" w14:textId="77777777" w:rsidR="006D756C" w:rsidRDefault="006D756C" w:rsidP="006D756C"/>
          <w:p w14:paraId="38C48B33" w14:textId="77777777" w:rsidR="006D756C" w:rsidRDefault="006D756C" w:rsidP="00D47B53">
            <w:pPr>
              <w:pStyle w:val="Prrafodelista"/>
              <w:numPr>
                <w:ilvl w:val="0"/>
                <w:numId w:val="20"/>
              </w:numPr>
            </w:pPr>
            <w:proofErr w:type="spellStart"/>
            <w:r w:rsidRPr="006D756C">
              <w:t>Crystal</w:t>
            </w:r>
            <w:proofErr w:type="spellEnd"/>
            <w:r w:rsidRPr="006D756C">
              <w:t xml:space="preserve"> </w:t>
            </w:r>
            <w:proofErr w:type="spellStart"/>
            <w:r w:rsidRPr="006D756C">
              <w:t>Report</w:t>
            </w:r>
            <w:proofErr w:type="spellEnd"/>
            <w:r w:rsidRPr="006D756C">
              <w:t xml:space="preserve"> </w:t>
            </w:r>
          </w:p>
          <w:p w14:paraId="09EA3EC0" w14:textId="77777777" w:rsidR="006D756C" w:rsidRDefault="006D756C" w:rsidP="00D47B53">
            <w:pPr>
              <w:pStyle w:val="Prrafodelista"/>
              <w:numPr>
                <w:ilvl w:val="0"/>
                <w:numId w:val="20"/>
              </w:numPr>
            </w:pPr>
            <w:proofErr w:type="spellStart"/>
            <w:r w:rsidRPr="006D756C">
              <w:t>Repor</w:t>
            </w:r>
            <w:r>
              <w:t>ti</w:t>
            </w:r>
            <w:r w:rsidRPr="006D756C">
              <w:t>ng</w:t>
            </w:r>
            <w:proofErr w:type="spellEnd"/>
            <w:r w:rsidRPr="006D756C">
              <w:t xml:space="preserve"> Service </w:t>
            </w:r>
          </w:p>
          <w:p w14:paraId="1E624800" w14:textId="77777777" w:rsidR="006D756C" w:rsidRDefault="006D756C" w:rsidP="00D47B53">
            <w:pPr>
              <w:pStyle w:val="Prrafodelista"/>
              <w:numPr>
                <w:ilvl w:val="0"/>
                <w:numId w:val="20"/>
              </w:numPr>
            </w:pPr>
            <w:proofErr w:type="spellStart"/>
            <w:r w:rsidRPr="006D756C">
              <w:t>Integra</w:t>
            </w:r>
            <w:r>
              <w:t>ti</w:t>
            </w:r>
            <w:r w:rsidRPr="006D756C">
              <w:t>on</w:t>
            </w:r>
            <w:proofErr w:type="spellEnd"/>
            <w:r w:rsidRPr="006D756C">
              <w:t xml:space="preserve"> </w:t>
            </w:r>
            <w:proofErr w:type="spellStart"/>
            <w:r w:rsidRPr="006D756C">
              <w:t>Services</w:t>
            </w:r>
            <w:proofErr w:type="spellEnd"/>
            <w:r w:rsidRPr="006D756C">
              <w:t xml:space="preserve"> (SSIS) </w:t>
            </w:r>
          </w:p>
          <w:p w14:paraId="753E965E" w14:textId="77777777" w:rsidR="006D756C" w:rsidRDefault="006D756C" w:rsidP="00D47B53">
            <w:pPr>
              <w:pStyle w:val="Prrafodelista"/>
              <w:numPr>
                <w:ilvl w:val="0"/>
                <w:numId w:val="20"/>
              </w:numPr>
            </w:pPr>
            <w:r w:rsidRPr="006D756C">
              <w:t xml:space="preserve">Pentaho 10.2 </w:t>
            </w:r>
          </w:p>
          <w:p w14:paraId="3E26CD8A" w14:textId="77777777" w:rsidR="006D7E85" w:rsidRDefault="006D7E85" w:rsidP="006D756C"/>
          <w:p w14:paraId="14BFA93E" w14:textId="77777777" w:rsidR="006D756C" w:rsidRDefault="006D756C" w:rsidP="006D756C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</w:pPr>
            <w:r w:rsidRPr="00D47B53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  <w:t xml:space="preserve">ENTORNOS DE DESARROLLO / SERVIDORES </w:t>
            </w:r>
          </w:p>
          <w:p w14:paraId="3B706427" w14:textId="77777777" w:rsidR="00D47B53" w:rsidRPr="00D47B53" w:rsidRDefault="00D47B53" w:rsidP="006D756C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</w:pPr>
          </w:p>
          <w:p w14:paraId="17AB40EA" w14:textId="77777777" w:rsidR="006D756C" w:rsidRDefault="006D756C" w:rsidP="00D47B53">
            <w:pPr>
              <w:pStyle w:val="Prrafodelista"/>
              <w:numPr>
                <w:ilvl w:val="0"/>
                <w:numId w:val="21"/>
              </w:numPr>
            </w:pPr>
            <w:r w:rsidRPr="006D756C">
              <w:t xml:space="preserve">XAMPP </w:t>
            </w:r>
          </w:p>
          <w:p w14:paraId="7F82AE6A" w14:textId="77777777" w:rsidR="00D47B53" w:rsidRDefault="006D756C" w:rsidP="00D47B53">
            <w:pPr>
              <w:pStyle w:val="Prrafodelista"/>
              <w:numPr>
                <w:ilvl w:val="0"/>
                <w:numId w:val="21"/>
              </w:numPr>
            </w:pPr>
            <w:r w:rsidRPr="006D756C">
              <w:t xml:space="preserve">AMPPS </w:t>
            </w:r>
          </w:p>
          <w:p w14:paraId="403F4A64" w14:textId="536A0621" w:rsidR="006D756C" w:rsidRDefault="006D756C" w:rsidP="00D47B53">
            <w:pPr>
              <w:pStyle w:val="Prrafodelista"/>
              <w:numPr>
                <w:ilvl w:val="0"/>
                <w:numId w:val="21"/>
              </w:numPr>
            </w:pPr>
            <w:r w:rsidRPr="006D756C">
              <w:t xml:space="preserve">JBOSS </w:t>
            </w:r>
          </w:p>
          <w:p w14:paraId="77EDD3CA" w14:textId="77777777" w:rsidR="006D756C" w:rsidRDefault="006D756C" w:rsidP="00D47B53">
            <w:pPr>
              <w:pStyle w:val="Prrafodelista"/>
              <w:numPr>
                <w:ilvl w:val="0"/>
                <w:numId w:val="21"/>
              </w:numPr>
            </w:pPr>
            <w:r w:rsidRPr="006D756C">
              <w:t xml:space="preserve">GLASSFISH </w:t>
            </w:r>
          </w:p>
          <w:p w14:paraId="2EA5A37F" w14:textId="77777777" w:rsidR="007457B1" w:rsidRDefault="007457B1" w:rsidP="006D756C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</w:pPr>
          </w:p>
          <w:p w14:paraId="5D657B26" w14:textId="15A323EB" w:rsidR="006D756C" w:rsidRDefault="006D756C" w:rsidP="006D756C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</w:pPr>
            <w:r w:rsidRPr="00D47B53"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  <w:t xml:space="preserve">CONTENEDORES / DEVOPS </w:t>
            </w:r>
          </w:p>
          <w:p w14:paraId="73B5A3CC" w14:textId="77777777" w:rsidR="00D47B53" w:rsidRPr="00D47B53" w:rsidRDefault="00D47B53" w:rsidP="006D756C">
            <w:pPr>
              <w:rPr>
                <w:rFonts w:eastAsiaTheme="majorEastAsia" w:cstheme="majorBidi"/>
                <w:b/>
                <w:caps/>
                <w:color w:val="548AB7" w:themeColor="accent1" w:themeShade="BF"/>
                <w:sz w:val="22"/>
                <w:szCs w:val="24"/>
              </w:rPr>
            </w:pPr>
          </w:p>
          <w:p w14:paraId="3687E30C" w14:textId="77777777" w:rsidR="006D756C" w:rsidRDefault="006D756C" w:rsidP="00D47B53">
            <w:pPr>
              <w:pStyle w:val="Prrafodelista"/>
              <w:numPr>
                <w:ilvl w:val="0"/>
                <w:numId w:val="22"/>
              </w:numPr>
            </w:pPr>
            <w:r w:rsidRPr="006D756C">
              <w:t xml:space="preserve">Docker </w:t>
            </w:r>
          </w:p>
          <w:p w14:paraId="03F1DCA3" w14:textId="77777777" w:rsidR="00D47B53" w:rsidRDefault="006D756C" w:rsidP="00D47B53">
            <w:pPr>
              <w:pStyle w:val="Prrafodelista"/>
              <w:numPr>
                <w:ilvl w:val="0"/>
                <w:numId w:val="22"/>
              </w:numPr>
            </w:pPr>
            <w:proofErr w:type="spellStart"/>
            <w:r w:rsidRPr="006D756C">
              <w:t>Podman</w:t>
            </w:r>
            <w:proofErr w:type="spellEnd"/>
            <w:r w:rsidRPr="006D756C">
              <w:t xml:space="preserve"> </w:t>
            </w:r>
          </w:p>
          <w:p w14:paraId="744C71AF" w14:textId="4CD467A0" w:rsidR="006D756C" w:rsidRDefault="006D756C" w:rsidP="00D47B53">
            <w:pPr>
              <w:pStyle w:val="Prrafodelista"/>
              <w:numPr>
                <w:ilvl w:val="0"/>
                <w:numId w:val="22"/>
              </w:numPr>
            </w:pPr>
            <w:r w:rsidRPr="006D756C">
              <w:t xml:space="preserve">Team </w:t>
            </w:r>
            <w:proofErr w:type="spellStart"/>
            <w:r w:rsidRPr="006D756C">
              <w:t>Founda</w:t>
            </w:r>
            <w:r w:rsidR="00AA16DF">
              <w:t>ti</w:t>
            </w:r>
            <w:r w:rsidRPr="006D756C">
              <w:t>on</w:t>
            </w:r>
            <w:proofErr w:type="spellEnd"/>
            <w:r w:rsidRPr="006D756C">
              <w:t xml:space="preserve"> Server - Azure </w:t>
            </w:r>
          </w:p>
          <w:p w14:paraId="5A15893F" w14:textId="77777777" w:rsidR="006D756C" w:rsidRDefault="006D756C" w:rsidP="00D47B53">
            <w:pPr>
              <w:pStyle w:val="Prrafodelista"/>
              <w:numPr>
                <w:ilvl w:val="0"/>
                <w:numId w:val="22"/>
              </w:numPr>
            </w:pPr>
            <w:r w:rsidRPr="006D756C">
              <w:t xml:space="preserve">Git, </w:t>
            </w:r>
            <w:proofErr w:type="spellStart"/>
            <w:r w:rsidRPr="006D756C">
              <w:t>Github</w:t>
            </w:r>
            <w:proofErr w:type="spellEnd"/>
            <w:r w:rsidRPr="006D756C">
              <w:t xml:space="preserve">, </w:t>
            </w:r>
            <w:proofErr w:type="spellStart"/>
            <w:r w:rsidRPr="006D756C">
              <w:t>Gitlab</w:t>
            </w:r>
            <w:proofErr w:type="spellEnd"/>
            <w:r w:rsidRPr="006D756C">
              <w:t xml:space="preserve"> </w:t>
            </w:r>
          </w:p>
          <w:p w14:paraId="1884CD2B" w14:textId="77777777" w:rsidR="006D756C" w:rsidRDefault="006D756C" w:rsidP="00D47B53">
            <w:pPr>
              <w:pStyle w:val="Prrafodelista"/>
              <w:numPr>
                <w:ilvl w:val="0"/>
                <w:numId w:val="22"/>
              </w:numPr>
            </w:pPr>
            <w:proofErr w:type="spellStart"/>
            <w:r w:rsidRPr="006D756C">
              <w:t>Kubernetes</w:t>
            </w:r>
            <w:proofErr w:type="spellEnd"/>
            <w:r w:rsidRPr="006D756C">
              <w:t xml:space="preserve"> </w:t>
            </w:r>
          </w:p>
          <w:p w14:paraId="6BC40D68" w14:textId="77777777" w:rsidR="006D756C" w:rsidRDefault="006D756C" w:rsidP="00D47B53">
            <w:pPr>
              <w:pStyle w:val="Prrafodelista"/>
              <w:numPr>
                <w:ilvl w:val="0"/>
                <w:numId w:val="22"/>
              </w:numPr>
            </w:pPr>
            <w:r w:rsidRPr="006D756C">
              <w:t>Jenkins</w:t>
            </w:r>
          </w:p>
          <w:p w14:paraId="51621168" w14:textId="77777777" w:rsidR="006D7E85" w:rsidRDefault="006D7E85" w:rsidP="006D7E85"/>
          <w:p w14:paraId="18C1C9C4" w14:textId="073F0A8F" w:rsidR="006D7E85" w:rsidRPr="0059649E" w:rsidRDefault="006D7E85" w:rsidP="006D7E85"/>
        </w:tc>
        <w:tc>
          <w:tcPr>
            <w:tcW w:w="425" w:type="dxa"/>
          </w:tcPr>
          <w:p w14:paraId="5D661355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946" w:type="dxa"/>
          </w:tcPr>
          <w:p w14:paraId="6432B9B2" w14:textId="77777777" w:rsidR="00B02255" w:rsidRPr="00AA16DF" w:rsidRDefault="00B02255" w:rsidP="00ED2261">
            <w:pPr>
              <w:pStyle w:val="Ttulo"/>
              <w:jc w:val="center"/>
              <w:rPr>
                <w:sz w:val="64"/>
                <w:szCs w:val="64"/>
              </w:rPr>
            </w:pPr>
            <w:r w:rsidRPr="00AA16DF">
              <w:rPr>
                <w:sz w:val="64"/>
                <w:szCs w:val="64"/>
              </w:rPr>
              <w:t>Jose Roberto Valverde Naranjo</w:t>
            </w:r>
          </w:p>
          <w:p w14:paraId="24325345" w14:textId="090ADAFA" w:rsidR="00B02255" w:rsidRPr="00B02255" w:rsidRDefault="00B02255" w:rsidP="00B02255">
            <w:r w:rsidRPr="00AA16DF">
              <w:rPr>
                <w:sz w:val="28"/>
                <w:szCs w:val="28"/>
              </w:rPr>
              <w:t xml:space="preserve">Software </w:t>
            </w:r>
            <w:proofErr w:type="spellStart"/>
            <w:r w:rsidRPr="00AA16DF">
              <w:rPr>
                <w:sz w:val="28"/>
                <w:szCs w:val="28"/>
              </w:rPr>
              <w:t>Architect</w:t>
            </w:r>
            <w:proofErr w:type="spellEnd"/>
            <w:r w:rsidRPr="00AA16DF">
              <w:rPr>
                <w:sz w:val="28"/>
                <w:szCs w:val="28"/>
              </w:rPr>
              <w:t xml:space="preserve"> |</w:t>
            </w:r>
            <w:proofErr w:type="spellStart"/>
            <w:r w:rsidRPr="00AA16DF">
              <w:rPr>
                <w:sz w:val="28"/>
                <w:szCs w:val="28"/>
              </w:rPr>
              <w:t>Technical</w:t>
            </w:r>
            <w:proofErr w:type="spellEnd"/>
            <w:r w:rsidRPr="00AA16DF">
              <w:rPr>
                <w:sz w:val="28"/>
                <w:szCs w:val="28"/>
              </w:rPr>
              <w:t xml:space="preserve"> Lead | Senior </w:t>
            </w:r>
            <w:proofErr w:type="spellStart"/>
            <w:r w:rsidRPr="00AA16DF">
              <w:rPr>
                <w:sz w:val="28"/>
                <w:szCs w:val="28"/>
              </w:rPr>
              <w:t>Backend</w:t>
            </w:r>
            <w:proofErr w:type="spellEnd"/>
            <w:r w:rsidRPr="00AA16DF">
              <w:rPr>
                <w:sz w:val="28"/>
                <w:szCs w:val="28"/>
              </w:rPr>
              <w:t xml:space="preserve"> Engineer</w:t>
            </w:r>
          </w:p>
          <w:p w14:paraId="556FA0DB" w14:textId="77777777" w:rsidR="00ED2261" w:rsidRDefault="00ED2261" w:rsidP="00036450">
            <w:pPr>
              <w:pStyle w:val="Ttulo2"/>
            </w:pPr>
          </w:p>
          <w:sdt>
            <w:sdtPr>
              <w:id w:val="1049110328"/>
              <w:placeholder>
                <w:docPart w:val="E1BA4E62CAFC4C6BAB52A5FD2B9249D0"/>
              </w:placeholder>
              <w:temporary/>
              <w:showingPlcHdr/>
              <w15:appearance w15:val="hidden"/>
            </w:sdtPr>
            <w:sdtContent>
              <w:p w14:paraId="30008763" w14:textId="3D7BE792" w:rsidR="001B2ABD" w:rsidRPr="0059649E" w:rsidRDefault="00E25A26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EDUCACIÓN</w:t>
                </w:r>
              </w:p>
            </w:sdtContent>
          </w:sdt>
          <w:p w14:paraId="5BC1AD2E" w14:textId="77777777" w:rsidR="00547CDE" w:rsidRPr="00547CDE" w:rsidRDefault="00547CDE" w:rsidP="00547CDE">
            <w:pPr>
              <w:rPr>
                <w:b/>
                <w:bCs/>
              </w:rPr>
            </w:pPr>
            <w:r w:rsidRPr="00547CDE">
              <w:rPr>
                <w:b/>
                <w:bCs/>
              </w:rPr>
              <w:t>Universidad Internacional de la Rioja</w:t>
            </w:r>
          </w:p>
          <w:p w14:paraId="1F569CD6" w14:textId="01A79A30" w:rsidR="00036450" w:rsidRPr="0059649E" w:rsidRDefault="00547CDE" w:rsidP="00B359E4">
            <w:pPr>
              <w:pStyle w:val="Ttulo4"/>
            </w:pPr>
            <w:r>
              <w:t xml:space="preserve">Título: </w:t>
            </w:r>
            <w:r w:rsidRPr="00547CDE">
              <w:t xml:space="preserve">Máster Universitario en Dirección y </w:t>
            </w:r>
            <w:r w:rsidRPr="00547CDE">
              <w:t>Ges</w:t>
            </w:r>
            <w:r>
              <w:t>t</w:t>
            </w:r>
            <w:r w:rsidRPr="00547CDE">
              <w:t>ión</w:t>
            </w:r>
            <w:r w:rsidRPr="00547CDE">
              <w:t xml:space="preserve"> de Tecnologías</w:t>
            </w:r>
          </w:p>
          <w:p w14:paraId="58CB763D" w14:textId="6E9BE4C3" w:rsidR="00036450" w:rsidRDefault="00654950" w:rsidP="00B359E4">
            <w:pPr>
              <w:pStyle w:val="Fecha"/>
            </w:pPr>
            <w:r>
              <w:t>o</w:t>
            </w:r>
            <w:r w:rsidR="00547CDE">
              <w:t>ctubre 2025</w:t>
            </w:r>
            <w:r w:rsidR="00036450" w:rsidRPr="0059649E">
              <w:rPr>
                <w:lang w:bidi="es-ES"/>
              </w:rPr>
              <w:t xml:space="preserve"> </w:t>
            </w:r>
            <w:r w:rsidR="00547CDE">
              <w:rPr>
                <w:lang w:bidi="es-ES"/>
              </w:rPr>
              <w:t>–</w:t>
            </w:r>
            <w:r w:rsidR="00036450" w:rsidRPr="0059649E">
              <w:rPr>
                <w:lang w:bidi="es-ES"/>
              </w:rPr>
              <w:t xml:space="preserve"> </w:t>
            </w:r>
            <w:r>
              <w:t>p</w:t>
            </w:r>
            <w:r w:rsidR="00547CDE">
              <w:t>resente</w:t>
            </w:r>
          </w:p>
          <w:p w14:paraId="1083DA5B" w14:textId="00FB090A" w:rsidR="00CC0C6D" w:rsidRPr="0059649E" w:rsidRDefault="00547CDE" w:rsidP="00CC0C6D">
            <w:r w:rsidRPr="00547CDE">
              <w:t>Diseño y dirección de proyectos tecnológicos complejos y su integración en entornos corpora</w:t>
            </w:r>
            <w:r>
              <w:t>ti</w:t>
            </w:r>
            <w:r w:rsidRPr="00547CDE">
              <w:t>vos</w:t>
            </w:r>
            <w:r w:rsidR="00CC0C6D" w:rsidRPr="0059649E">
              <w:rPr>
                <w:lang w:bidi="es-ES"/>
              </w:rPr>
              <w:t xml:space="preserve"> </w:t>
            </w:r>
          </w:p>
          <w:p w14:paraId="2D5C8085" w14:textId="77777777" w:rsidR="00036450" w:rsidRPr="0059649E" w:rsidRDefault="004142CD" w:rsidP="004142CD">
            <w:r w:rsidRPr="0059649E">
              <w:rPr>
                <w:lang w:bidi="es-ES"/>
              </w:rPr>
              <w:t xml:space="preserve"> </w:t>
            </w:r>
          </w:p>
          <w:p w14:paraId="3E714755" w14:textId="4E9F3007" w:rsidR="00547CDE" w:rsidRDefault="00547CDE" w:rsidP="00B359E4">
            <w:pPr>
              <w:pStyle w:val="Ttulo4"/>
            </w:pPr>
            <w:r w:rsidRPr="00547CDE">
              <w:t xml:space="preserve">Universidad </w:t>
            </w:r>
            <w:r>
              <w:t xml:space="preserve">Estatal </w:t>
            </w:r>
            <w:r w:rsidRPr="00547CDE">
              <w:t>de Guayaquil</w:t>
            </w:r>
          </w:p>
          <w:p w14:paraId="50BB2F47" w14:textId="4BEDE481" w:rsidR="00036450" w:rsidRDefault="00547CDE" w:rsidP="00B359E4">
            <w:pPr>
              <w:pStyle w:val="Ttulo4"/>
            </w:pPr>
            <w:r>
              <w:t xml:space="preserve">Título: </w:t>
            </w:r>
            <w:r w:rsidRPr="00547CDE">
              <w:t>Ingeniero en Sistemas Computacionales</w:t>
            </w:r>
          </w:p>
          <w:p w14:paraId="1738CB88" w14:textId="0FF57A95" w:rsidR="00547CDE" w:rsidRPr="00547CDE" w:rsidRDefault="00547CDE" w:rsidP="00547CDE">
            <w:r w:rsidRPr="00547CDE">
              <w:t>Facultad de Ciencias Físicas y Matemá</w:t>
            </w:r>
            <w:r>
              <w:t>ti</w:t>
            </w:r>
            <w:r w:rsidRPr="00547CDE">
              <w:t>cas Carrera de Ingeniería en Sistemas Computacionales CISC</w:t>
            </w:r>
            <w:r>
              <w:t>.</w:t>
            </w:r>
          </w:p>
          <w:p w14:paraId="3811A324" w14:textId="5D733EDB" w:rsidR="00036450" w:rsidRPr="0059649E" w:rsidRDefault="00654950" w:rsidP="00B359E4">
            <w:pPr>
              <w:pStyle w:val="Fecha"/>
            </w:pPr>
            <w:r>
              <w:t>m</w:t>
            </w:r>
            <w:r w:rsidR="00547CDE">
              <w:t>arzo 2003</w:t>
            </w:r>
            <w:r w:rsidR="00036450" w:rsidRPr="0059649E">
              <w:rPr>
                <w:lang w:bidi="es-ES"/>
              </w:rPr>
              <w:t xml:space="preserve"> </w:t>
            </w:r>
            <w:r w:rsidR="00547CDE">
              <w:rPr>
                <w:lang w:bidi="es-ES"/>
              </w:rPr>
              <w:t>–</w:t>
            </w:r>
            <w:r w:rsidR="00036450" w:rsidRPr="0059649E">
              <w:rPr>
                <w:lang w:bidi="es-ES"/>
              </w:rPr>
              <w:t xml:space="preserve"> </w:t>
            </w:r>
            <w:r>
              <w:t>agosto</w:t>
            </w:r>
            <w:r w:rsidR="00547CDE">
              <w:t xml:space="preserve"> 2008</w:t>
            </w:r>
          </w:p>
          <w:p w14:paraId="17AC6895" w14:textId="77428FDA" w:rsidR="001424E5" w:rsidRPr="0059649E" w:rsidRDefault="001424E5" w:rsidP="001424E5">
            <w:r w:rsidRPr="0059649E">
              <w:rPr>
                <w:lang w:bidi="es-ES"/>
              </w:rPr>
              <w:t xml:space="preserve"> </w:t>
            </w:r>
          </w:p>
          <w:p w14:paraId="5249798C" w14:textId="77777777" w:rsidR="00547CDE" w:rsidRDefault="00547CDE" w:rsidP="00547CDE">
            <w:pPr>
              <w:pStyle w:val="Ttulo4"/>
            </w:pPr>
            <w:r w:rsidRPr="00547CDE">
              <w:t>Colegio Fiscal Experimental Vicente Rocafuerte</w:t>
            </w:r>
          </w:p>
          <w:p w14:paraId="58FE3CAC" w14:textId="6C1C5905" w:rsidR="00547CDE" w:rsidRDefault="00547CDE" w:rsidP="00547CDE">
            <w:pPr>
              <w:pStyle w:val="Ttulo4"/>
            </w:pPr>
            <w:r>
              <w:t xml:space="preserve">Título: </w:t>
            </w:r>
            <w:r w:rsidRPr="00547CDE">
              <w:t>Bachiller en Comercio y Administración</w:t>
            </w:r>
          </w:p>
          <w:p w14:paraId="34C14248" w14:textId="6CB2204E" w:rsidR="00465CB2" w:rsidRPr="0059649E" w:rsidRDefault="00654950" w:rsidP="00465CB2">
            <w:pPr>
              <w:pStyle w:val="Fecha"/>
            </w:pPr>
            <w:r>
              <w:t>e</w:t>
            </w:r>
            <w:r w:rsidR="00465CB2">
              <w:t>nero 1996</w:t>
            </w:r>
            <w:r w:rsidR="00465CB2" w:rsidRPr="0059649E">
              <w:rPr>
                <w:lang w:bidi="es-ES"/>
              </w:rPr>
              <w:t xml:space="preserve"> </w:t>
            </w:r>
            <w:r w:rsidR="00465CB2">
              <w:rPr>
                <w:lang w:bidi="es-ES"/>
              </w:rPr>
              <w:t>–</w:t>
            </w:r>
            <w:r w:rsidR="00465CB2" w:rsidRPr="0059649E">
              <w:rPr>
                <w:lang w:bidi="es-ES"/>
              </w:rPr>
              <w:t xml:space="preserve"> </w:t>
            </w:r>
            <w:r>
              <w:t>e</w:t>
            </w:r>
            <w:r w:rsidR="00465CB2">
              <w:t>nero 2002</w:t>
            </w:r>
          </w:p>
          <w:p w14:paraId="2C6A7F95" w14:textId="3582CCB6" w:rsidR="00547CDE" w:rsidRPr="00547CDE" w:rsidRDefault="00465CB2" w:rsidP="00547CDE">
            <w:r w:rsidRPr="00465CB2">
              <w:t>Especialización</w:t>
            </w:r>
            <w:r>
              <w:t xml:space="preserve"> </w:t>
            </w:r>
            <w:r w:rsidRPr="00465CB2">
              <w:t>Informá</w:t>
            </w:r>
            <w:r>
              <w:t>ti</w:t>
            </w:r>
            <w:r w:rsidRPr="00465CB2">
              <w:t>ca “Auxiliar en programación”.</w:t>
            </w:r>
          </w:p>
          <w:p w14:paraId="4C34E110" w14:textId="77777777" w:rsidR="004142CD" w:rsidRPr="0059649E" w:rsidRDefault="004142CD" w:rsidP="00036450"/>
          <w:sdt>
            <w:sdtPr>
              <w:id w:val="1001553383"/>
              <w:placeholder>
                <w:docPart w:val="70327DEA500B4344AD90E248875B9044"/>
              </w:placeholder>
              <w:temporary/>
              <w:showingPlcHdr/>
              <w15:appearance w15:val="hidden"/>
            </w:sdtPr>
            <w:sdtContent>
              <w:p w14:paraId="23AB00D9" w14:textId="77777777" w:rsidR="00036450" w:rsidRPr="0059649E" w:rsidRDefault="00036450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EXPERIENCIA LABORAL</w:t>
                </w:r>
              </w:p>
            </w:sdtContent>
          </w:sdt>
          <w:p w14:paraId="724C5D18" w14:textId="740A44CD" w:rsidR="00036450" w:rsidRPr="0059649E" w:rsidRDefault="00F7464D" w:rsidP="00B359E4">
            <w:pPr>
              <w:pStyle w:val="Ttulo4"/>
              <w:rPr>
                <w:bCs/>
              </w:rPr>
            </w:pPr>
            <w:r>
              <w:t>F</w:t>
            </w:r>
            <w:r w:rsidRPr="00F7464D">
              <w:t>ARMCORP S.A. - Departamento TI,</w:t>
            </w:r>
            <w:r w:rsidR="00036450" w:rsidRPr="0059649E">
              <w:rPr>
                <w:lang w:bidi="es-ES"/>
              </w:rPr>
              <w:t xml:space="preserve"> </w:t>
            </w:r>
            <w:r w:rsidRPr="00F7464D">
              <w:t>Arquitecto de Desarrollo</w:t>
            </w:r>
          </w:p>
          <w:p w14:paraId="769C60DE" w14:textId="0F997F37" w:rsidR="00036450" w:rsidRDefault="00654950" w:rsidP="00B359E4">
            <w:pPr>
              <w:pStyle w:val="Fecha"/>
            </w:pPr>
            <w:r>
              <w:t>m</w:t>
            </w:r>
            <w:r w:rsidR="00F7464D">
              <w:t>arzo 2025</w:t>
            </w:r>
            <w:r w:rsidR="004142CD" w:rsidRPr="0059649E">
              <w:rPr>
                <w:lang w:bidi="es-ES"/>
              </w:rPr>
              <w:t xml:space="preserve"> </w:t>
            </w:r>
            <w:r w:rsidR="00F7464D">
              <w:rPr>
                <w:lang w:bidi="es-ES"/>
              </w:rPr>
              <w:t>–</w:t>
            </w:r>
            <w:r w:rsidR="004142CD" w:rsidRPr="0059649E">
              <w:rPr>
                <w:lang w:bidi="es-ES"/>
              </w:rPr>
              <w:t xml:space="preserve"> </w:t>
            </w:r>
            <w:r>
              <w:t>p</w:t>
            </w:r>
            <w:r w:rsidR="00F7464D">
              <w:t>resente</w:t>
            </w:r>
          </w:p>
          <w:p w14:paraId="352DD4B6" w14:textId="4AD436F2" w:rsidR="00F7464D" w:rsidRPr="00F7464D" w:rsidRDefault="00F7464D" w:rsidP="00F7464D">
            <w:r>
              <w:t xml:space="preserve">Ciudad: </w:t>
            </w:r>
            <w:r w:rsidRPr="00F7464D">
              <w:t>Guayas - Guayaqu</w:t>
            </w:r>
            <w:r>
              <w:t>il</w:t>
            </w:r>
          </w:p>
          <w:p w14:paraId="7CAEF56D" w14:textId="77777777" w:rsidR="00F7464D" w:rsidRDefault="00F7464D" w:rsidP="00F7464D">
            <w:pPr>
              <w:pStyle w:val="Prrafodelista"/>
              <w:numPr>
                <w:ilvl w:val="0"/>
                <w:numId w:val="14"/>
              </w:numPr>
            </w:pPr>
            <w:r w:rsidRPr="00F7464D">
              <w:t xml:space="preserve">Análisis, Desarrollo e Implementación del </w:t>
            </w:r>
            <w:proofErr w:type="spellStart"/>
            <w:r w:rsidRPr="00F7464D">
              <w:t>eCommerce</w:t>
            </w:r>
            <w:proofErr w:type="spellEnd"/>
            <w:r w:rsidRPr="00F7464D">
              <w:t xml:space="preserve"> </w:t>
            </w:r>
          </w:p>
          <w:p w14:paraId="251B9F94" w14:textId="77777777" w:rsidR="00F86A39" w:rsidRDefault="00F7464D" w:rsidP="00F7464D">
            <w:pPr>
              <w:pStyle w:val="Prrafodelista"/>
              <w:numPr>
                <w:ilvl w:val="0"/>
                <w:numId w:val="14"/>
              </w:numPr>
            </w:pPr>
            <w:r w:rsidRPr="00F7464D">
              <w:t>Definición de la arquitectura de so</w:t>
            </w:r>
            <w:r>
              <w:t>ft</w:t>
            </w:r>
            <w:r w:rsidRPr="00F7464D">
              <w:t>ware para el ERP de la empresa</w:t>
            </w:r>
            <w:r w:rsidR="00F86A39">
              <w:t>.</w:t>
            </w:r>
          </w:p>
          <w:p w14:paraId="683D2E4A" w14:textId="19E213D8" w:rsidR="00036450" w:rsidRDefault="00E77F7F" w:rsidP="00F7464D">
            <w:pPr>
              <w:pStyle w:val="Prrafodelista"/>
              <w:numPr>
                <w:ilvl w:val="0"/>
                <w:numId w:val="14"/>
              </w:numPr>
            </w:pPr>
            <w:r>
              <w:t>Análisis</w:t>
            </w:r>
            <w:r w:rsidR="00F86A39">
              <w:t xml:space="preserve">, Desarrollo, </w:t>
            </w:r>
            <w:r>
              <w:t>Implementación</w:t>
            </w:r>
            <w:r w:rsidR="00F86A39">
              <w:t xml:space="preserve"> de</w:t>
            </w:r>
            <w:r>
              <w:t xml:space="preserve"> Data </w:t>
            </w:r>
            <w:proofErr w:type="spellStart"/>
            <w:r w:rsidRPr="00E77F7F">
              <w:t>Warehouse</w:t>
            </w:r>
            <w:proofErr w:type="spellEnd"/>
            <w:r w:rsidRPr="00E77F7F">
              <w:t xml:space="preserve"> </w:t>
            </w:r>
          </w:p>
          <w:p w14:paraId="16F97B69" w14:textId="72541859" w:rsidR="00E77F7F" w:rsidRPr="0059649E" w:rsidRDefault="00E77F7F" w:rsidP="00F7464D">
            <w:pPr>
              <w:pStyle w:val="Prrafodelista"/>
              <w:numPr>
                <w:ilvl w:val="0"/>
                <w:numId w:val="14"/>
              </w:numPr>
            </w:pPr>
            <w:r>
              <w:t>Soporte, mantenimiento de plataforma Pronos</w:t>
            </w:r>
          </w:p>
          <w:p w14:paraId="0E25C0A6" w14:textId="77777777" w:rsidR="004D3011" w:rsidRPr="0059649E" w:rsidRDefault="004D3011" w:rsidP="00036450"/>
          <w:p w14:paraId="146E4BEC" w14:textId="3FD0C78E" w:rsidR="00F7464D" w:rsidRPr="0059649E" w:rsidRDefault="00F7464D" w:rsidP="00F7464D">
            <w:pPr>
              <w:pStyle w:val="Ttulo4"/>
              <w:rPr>
                <w:bCs/>
              </w:rPr>
            </w:pPr>
            <w:r>
              <w:t>F</w:t>
            </w:r>
            <w:r w:rsidRPr="00F7464D">
              <w:t>ARMCORP S.A. - Departamento TI,</w:t>
            </w:r>
            <w:r w:rsidRPr="0059649E">
              <w:rPr>
                <w:lang w:bidi="es-ES"/>
              </w:rPr>
              <w:t xml:space="preserve"> </w:t>
            </w:r>
            <w:r w:rsidRPr="00F7464D">
              <w:t>Líder de Desarrollo</w:t>
            </w:r>
          </w:p>
          <w:p w14:paraId="66636B1B" w14:textId="1EAAAA4B" w:rsidR="00F7464D" w:rsidRDefault="00654950" w:rsidP="00F7464D">
            <w:pPr>
              <w:pStyle w:val="Fecha"/>
            </w:pPr>
            <w:r>
              <w:t>s</w:t>
            </w:r>
            <w:r w:rsidR="00F7464D">
              <w:t>eptiembre</w:t>
            </w:r>
            <w:r w:rsidR="00F7464D">
              <w:t xml:space="preserve"> 202</w:t>
            </w:r>
            <w:r w:rsidR="00F7464D">
              <w:t>4</w:t>
            </w:r>
            <w:r w:rsidR="00F7464D" w:rsidRPr="0059649E">
              <w:rPr>
                <w:lang w:bidi="es-ES"/>
              </w:rPr>
              <w:t xml:space="preserve"> </w:t>
            </w:r>
            <w:r w:rsidR="00F7464D">
              <w:rPr>
                <w:lang w:bidi="es-ES"/>
              </w:rPr>
              <w:t>–</w:t>
            </w:r>
            <w:r w:rsidR="00F7464D" w:rsidRPr="0059649E">
              <w:rPr>
                <w:lang w:bidi="es-ES"/>
              </w:rPr>
              <w:t xml:space="preserve"> </w:t>
            </w:r>
            <w:r>
              <w:t>febrero</w:t>
            </w:r>
            <w:r w:rsidR="00F7464D">
              <w:t xml:space="preserve"> 2025</w:t>
            </w:r>
          </w:p>
          <w:p w14:paraId="0F10EADD" w14:textId="77777777" w:rsidR="00F7464D" w:rsidRPr="00F7464D" w:rsidRDefault="00F7464D" w:rsidP="00F7464D">
            <w:r>
              <w:t xml:space="preserve">Ciudad: </w:t>
            </w:r>
            <w:r w:rsidRPr="00F7464D">
              <w:t>Guayas - Guayaqu</w:t>
            </w:r>
            <w:r>
              <w:t>il</w:t>
            </w:r>
          </w:p>
          <w:p w14:paraId="288D4D4D" w14:textId="77777777" w:rsidR="00F7464D" w:rsidRDefault="00F7464D" w:rsidP="00F7464D">
            <w:pPr>
              <w:pStyle w:val="Prrafodelista"/>
              <w:numPr>
                <w:ilvl w:val="0"/>
                <w:numId w:val="14"/>
              </w:numPr>
            </w:pPr>
            <w:r w:rsidRPr="00F7464D">
              <w:t xml:space="preserve">Análisis, Desarrollo e Implementación del </w:t>
            </w:r>
            <w:proofErr w:type="spellStart"/>
            <w:r w:rsidRPr="00F7464D">
              <w:t>eCommerce</w:t>
            </w:r>
            <w:proofErr w:type="spellEnd"/>
            <w:r w:rsidRPr="00F7464D">
              <w:t xml:space="preserve"> </w:t>
            </w:r>
          </w:p>
          <w:p w14:paraId="51FDE606" w14:textId="138D233B" w:rsidR="00F7464D" w:rsidRDefault="00F7464D" w:rsidP="00F7464D">
            <w:pPr>
              <w:pStyle w:val="Prrafodelista"/>
              <w:numPr>
                <w:ilvl w:val="0"/>
                <w:numId w:val="14"/>
              </w:numPr>
            </w:pPr>
            <w:r w:rsidRPr="00F7464D">
              <w:t>Definición de la arquitectura de so</w:t>
            </w:r>
            <w:r>
              <w:t>ft</w:t>
            </w:r>
            <w:r w:rsidRPr="00F7464D">
              <w:t>ware para el ERP de la empresa</w:t>
            </w:r>
          </w:p>
          <w:p w14:paraId="72067602" w14:textId="77777777" w:rsidR="00F7464D" w:rsidRPr="00F7464D" w:rsidRDefault="00F7464D" w:rsidP="00F7464D"/>
          <w:p w14:paraId="595C6C22" w14:textId="569FF2C9" w:rsidR="004D3011" w:rsidRPr="0059649E" w:rsidRDefault="00F7464D" w:rsidP="00B359E4">
            <w:pPr>
              <w:pStyle w:val="Ttulo4"/>
              <w:rPr>
                <w:bCs/>
              </w:rPr>
            </w:pPr>
            <w:r>
              <w:t>DIFARE S.A.</w:t>
            </w:r>
            <w:r w:rsidRPr="00F7464D">
              <w:t xml:space="preserve"> </w:t>
            </w:r>
            <w:r w:rsidRPr="00F7464D">
              <w:t>- Departamento TI</w:t>
            </w:r>
            <w:r>
              <w:t>,</w:t>
            </w:r>
            <w:r w:rsidR="002D3CA3" w:rsidRPr="0059649E">
              <w:rPr>
                <w:lang w:bidi="es-ES"/>
              </w:rPr>
              <w:t xml:space="preserve"> </w:t>
            </w:r>
            <w:r w:rsidRPr="00F7464D">
              <w:t>Analista Desarrollador Senior</w:t>
            </w:r>
          </w:p>
          <w:p w14:paraId="268B4267" w14:textId="107B4FEE" w:rsidR="00EC15A9" w:rsidRDefault="00654950" w:rsidP="00EC15A9">
            <w:pPr>
              <w:pStyle w:val="Fecha"/>
            </w:pPr>
            <w:r>
              <w:t>s</w:t>
            </w:r>
            <w:r w:rsidR="00EC15A9">
              <w:t>eptiembre 20</w:t>
            </w:r>
            <w:r w:rsidR="00EC15A9">
              <w:t>15</w:t>
            </w:r>
            <w:r w:rsidR="00EC15A9" w:rsidRPr="0059649E">
              <w:rPr>
                <w:lang w:bidi="es-ES"/>
              </w:rPr>
              <w:t xml:space="preserve"> </w:t>
            </w:r>
            <w:r w:rsidR="00EC15A9">
              <w:rPr>
                <w:lang w:bidi="es-ES"/>
              </w:rPr>
              <w:t>–</w:t>
            </w:r>
            <w:r w:rsidR="00EC15A9" w:rsidRPr="0059649E">
              <w:rPr>
                <w:lang w:bidi="es-ES"/>
              </w:rPr>
              <w:t xml:space="preserve"> </w:t>
            </w:r>
            <w:r>
              <w:t>a</w:t>
            </w:r>
            <w:r w:rsidR="00EC15A9">
              <w:t>gosto</w:t>
            </w:r>
            <w:r w:rsidR="00EC15A9">
              <w:t xml:space="preserve"> 202</w:t>
            </w:r>
            <w:r w:rsidR="00EC15A9">
              <w:t>4</w:t>
            </w:r>
          </w:p>
          <w:p w14:paraId="477F3E9C" w14:textId="77777777" w:rsidR="00EC15A9" w:rsidRPr="00F7464D" w:rsidRDefault="00EC15A9" w:rsidP="00EC15A9">
            <w:r>
              <w:t xml:space="preserve">Ciudad: </w:t>
            </w:r>
            <w:r w:rsidRPr="00F7464D">
              <w:t>Guayas - Guayaqu</w:t>
            </w:r>
            <w:r>
              <w:t>il</w:t>
            </w:r>
          </w:p>
          <w:p w14:paraId="7791D4AA" w14:textId="0D0F2E41" w:rsidR="00EC15A9" w:rsidRDefault="00EC15A9" w:rsidP="00EC15A9">
            <w:pPr>
              <w:pStyle w:val="Prrafodelista"/>
              <w:numPr>
                <w:ilvl w:val="0"/>
                <w:numId w:val="14"/>
              </w:numPr>
            </w:pPr>
            <w:r w:rsidRPr="00EC15A9">
              <w:t>Desarrollo e implementación de soluciones comerciales estratégicas, incluyendo procesos de devoluciones y plataformas de recarga móvil. Mejoras con</w:t>
            </w:r>
            <w:r>
              <w:t>ti</w:t>
            </w:r>
            <w:r w:rsidRPr="00EC15A9">
              <w:t>nuas al ERP Neptuno mediante microservicios y contenedores Docker. Administración del control de</w:t>
            </w:r>
            <w:r>
              <w:t xml:space="preserve"> </w:t>
            </w:r>
            <w:r w:rsidRPr="00EC15A9">
              <w:t xml:space="preserve">versiones con Team </w:t>
            </w:r>
            <w:proofErr w:type="spellStart"/>
            <w:r w:rsidRPr="00EC15A9">
              <w:t>Founda</w:t>
            </w:r>
            <w:r>
              <w:t>ti</w:t>
            </w:r>
            <w:r w:rsidRPr="00EC15A9">
              <w:t>on</w:t>
            </w:r>
            <w:proofErr w:type="spellEnd"/>
            <w:r w:rsidRPr="00EC15A9">
              <w:t xml:space="preserve"> Server 2015</w:t>
            </w:r>
          </w:p>
          <w:p w14:paraId="30987079" w14:textId="77777777" w:rsidR="00EC15A9" w:rsidRDefault="00EC15A9" w:rsidP="00EC15A9">
            <w:pPr>
              <w:pStyle w:val="Prrafodelista"/>
              <w:numPr>
                <w:ilvl w:val="0"/>
                <w:numId w:val="14"/>
              </w:numPr>
            </w:pPr>
            <w:r w:rsidRPr="00F7464D">
              <w:t>Definición de la arquitectura de so</w:t>
            </w:r>
            <w:r>
              <w:t>ft</w:t>
            </w:r>
            <w:r w:rsidRPr="00F7464D">
              <w:t>ware para el ERP de la empresa</w:t>
            </w:r>
          </w:p>
          <w:p w14:paraId="7CB3BF55" w14:textId="77777777" w:rsidR="006D7E85" w:rsidRDefault="006D7E85" w:rsidP="006D7E85">
            <w:pPr>
              <w:pStyle w:val="Prrafodelista"/>
              <w:ind w:left="360"/>
            </w:pPr>
          </w:p>
          <w:p w14:paraId="2B819DB0" w14:textId="77777777" w:rsidR="00EC15A9" w:rsidRDefault="00EC15A9" w:rsidP="00036450"/>
          <w:p w14:paraId="33578ED8" w14:textId="58BFF1D7" w:rsidR="00A94F1C" w:rsidRPr="0059649E" w:rsidRDefault="00A94F1C" w:rsidP="00A94F1C">
            <w:pPr>
              <w:pStyle w:val="Ttulo4"/>
              <w:rPr>
                <w:bCs/>
              </w:rPr>
            </w:pPr>
            <w:r w:rsidRPr="00A94F1C">
              <w:t>MAINT S.A. - AQC – Servicios Profesionales</w:t>
            </w:r>
            <w:r>
              <w:t>,</w:t>
            </w:r>
            <w:r w:rsidRPr="0059649E">
              <w:rPr>
                <w:lang w:bidi="es-ES"/>
              </w:rPr>
              <w:t xml:space="preserve"> </w:t>
            </w:r>
            <w:r w:rsidRPr="00A94F1C">
              <w:t>Ingeniero de Servicios</w:t>
            </w:r>
          </w:p>
          <w:p w14:paraId="410FD414" w14:textId="12FCCCA6" w:rsidR="00A94F1C" w:rsidRDefault="00654950" w:rsidP="00A94F1C">
            <w:pPr>
              <w:pStyle w:val="Fecha"/>
            </w:pPr>
            <w:r>
              <w:t>m</w:t>
            </w:r>
            <w:r w:rsidR="00A94F1C">
              <w:t>arzo</w:t>
            </w:r>
            <w:r w:rsidR="00A94F1C">
              <w:t xml:space="preserve"> 201</w:t>
            </w:r>
            <w:r w:rsidR="00A94F1C">
              <w:t>4</w:t>
            </w:r>
            <w:r w:rsidR="00A94F1C" w:rsidRPr="0059649E">
              <w:rPr>
                <w:lang w:bidi="es-ES"/>
              </w:rPr>
              <w:t xml:space="preserve"> </w:t>
            </w:r>
            <w:r w:rsidR="00A94F1C">
              <w:rPr>
                <w:lang w:bidi="es-ES"/>
              </w:rPr>
              <w:t>–</w:t>
            </w:r>
            <w:r w:rsidR="00A94F1C" w:rsidRPr="0059649E">
              <w:rPr>
                <w:lang w:bidi="es-ES"/>
              </w:rPr>
              <w:t xml:space="preserve"> </w:t>
            </w:r>
            <w:r>
              <w:t>agosto</w:t>
            </w:r>
            <w:r w:rsidR="00A94F1C">
              <w:t xml:space="preserve"> 20</w:t>
            </w:r>
            <w:r w:rsidR="00A94F1C">
              <w:t>15</w:t>
            </w:r>
          </w:p>
          <w:p w14:paraId="1747D46A" w14:textId="77777777" w:rsidR="00A94F1C" w:rsidRPr="00F7464D" w:rsidRDefault="00A94F1C" w:rsidP="00A94F1C">
            <w:r>
              <w:t xml:space="preserve">Ciudad: </w:t>
            </w:r>
            <w:r w:rsidRPr="00F7464D">
              <w:t>Guayas - Guayaqu</w:t>
            </w:r>
            <w:r>
              <w:t>il</w:t>
            </w:r>
          </w:p>
          <w:p w14:paraId="7C9715C0" w14:textId="77777777" w:rsidR="00A94F1C" w:rsidRDefault="00A94F1C" w:rsidP="00A94F1C">
            <w:pPr>
              <w:pStyle w:val="Prrafodelista"/>
              <w:numPr>
                <w:ilvl w:val="0"/>
                <w:numId w:val="14"/>
              </w:numPr>
            </w:pPr>
            <w:r w:rsidRPr="00A94F1C">
              <w:t xml:space="preserve">Diseño y desarrollo del sistema de proveeduría para el Banco Pacifico. </w:t>
            </w:r>
          </w:p>
          <w:p w14:paraId="51F31EE7" w14:textId="77777777" w:rsidR="00A94F1C" w:rsidRDefault="00A94F1C" w:rsidP="00A94F1C">
            <w:pPr>
              <w:pStyle w:val="Prrafodelista"/>
              <w:numPr>
                <w:ilvl w:val="0"/>
                <w:numId w:val="14"/>
              </w:numPr>
            </w:pPr>
            <w:r w:rsidRPr="00A94F1C">
              <w:t xml:space="preserve">Implementación del sistema del Kiosco para el Banco Guayaquil. </w:t>
            </w:r>
          </w:p>
          <w:p w14:paraId="307A9D8C" w14:textId="36CE838E" w:rsidR="00A94F1C" w:rsidRDefault="00A94F1C" w:rsidP="001C0648">
            <w:pPr>
              <w:pStyle w:val="Prrafodelista"/>
              <w:numPr>
                <w:ilvl w:val="0"/>
                <w:numId w:val="14"/>
              </w:numPr>
            </w:pPr>
            <w:r>
              <w:lastRenderedPageBreak/>
              <w:t>I</w:t>
            </w:r>
            <w:r w:rsidRPr="00A94F1C">
              <w:t>mplementación de nuevas versiones del sistema del Registro Civil de Guayaquil, par</w:t>
            </w:r>
            <w:r>
              <w:t>ti</w:t>
            </w:r>
            <w:r w:rsidRPr="00A94F1C">
              <w:t>cipando en reuniones constantes con proveedor en Argen</w:t>
            </w:r>
            <w:r>
              <w:t>ti</w:t>
            </w:r>
            <w:r w:rsidRPr="00A94F1C">
              <w:t xml:space="preserve">na NEC. </w:t>
            </w:r>
          </w:p>
          <w:p w14:paraId="331B2497" w14:textId="77777777" w:rsidR="00A94F1C" w:rsidRDefault="00A94F1C" w:rsidP="00036450"/>
          <w:p w14:paraId="346F1524" w14:textId="3747A9E9" w:rsidR="00654950" w:rsidRPr="0059649E" w:rsidRDefault="00654950" w:rsidP="00654950">
            <w:pPr>
              <w:pStyle w:val="Ttulo4"/>
              <w:rPr>
                <w:bCs/>
              </w:rPr>
            </w:pPr>
            <w:r w:rsidRPr="00654950">
              <w:t>DIRES S.A. - Departamento de Desarrollo</w:t>
            </w:r>
            <w:r>
              <w:t>,</w:t>
            </w:r>
            <w:r w:rsidRPr="0059649E">
              <w:rPr>
                <w:lang w:bidi="es-ES"/>
              </w:rPr>
              <w:t xml:space="preserve"> </w:t>
            </w:r>
            <w:r w:rsidRPr="00F7464D">
              <w:t>Analista Desarrollador Senior</w:t>
            </w:r>
          </w:p>
          <w:p w14:paraId="248AD056" w14:textId="459FCC7D" w:rsidR="00654950" w:rsidRDefault="00654950" w:rsidP="00654950">
            <w:pPr>
              <w:pStyle w:val="Fecha"/>
            </w:pPr>
            <w:r>
              <w:t>s</w:t>
            </w:r>
            <w:r>
              <w:t>eptiembre 20</w:t>
            </w:r>
            <w:r>
              <w:t>08</w:t>
            </w:r>
            <w:r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Pr="0059649E">
              <w:rPr>
                <w:lang w:bidi="es-ES"/>
              </w:rPr>
              <w:t xml:space="preserve"> </w:t>
            </w:r>
            <w:r>
              <w:t>febrero</w:t>
            </w:r>
            <w:r>
              <w:t xml:space="preserve"> 20</w:t>
            </w:r>
            <w:r>
              <w:t>1</w:t>
            </w:r>
            <w:r>
              <w:t>4</w:t>
            </w:r>
          </w:p>
          <w:p w14:paraId="7C6726F0" w14:textId="77777777" w:rsidR="00654950" w:rsidRPr="00F7464D" w:rsidRDefault="00654950" w:rsidP="00654950">
            <w:r>
              <w:t xml:space="preserve">Ciudad: </w:t>
            </w:r>
            <w:r w:rsidRPr="00F7464D">
              <w:t>Guayas - Guayaqu</w:t>
            </w:r>
            <w:r>
              <w:t>il</w:t>
            </w:r>
          </w:p>
          <w:p w14:paraId="7E520C6E" w14:textId="77777777" w:rsidR="00654950" w:rsidRDefault="00654950" w:rsidP="00654950">
            <w:pPr>
              <w:pStyle w:val="Prrafodelista"/>
              <w:numPr>
                <w:ilvl w:val="0"/>
                <w:numId w:val="14"/>
              </w:numPr>
            </w:pPr>
            <w:r w:rsidRPr="00654950">
              <w:t>Par</w:t>
            </w:r>
            <w:r>
              <w:t>ti</w:t>
            </w:r>
            <w:r w:rsidRPr="00654950">
              <w:t xml:space="preserve">cipación en la migración e implementación de sistemas a nivel nacional e internacional, incluyendo el proyecto “Albis S.A.” en Perú. </w:t>
            </w:r>
          </w:p>
          <w:p w14:paraId="34030E03" w14:textId="6B53863F" w:rsidR="00654950" w:rsidRDefault="00654950" w:rsidP="00654950">
            <w:pPr>
              <w:pStyle w:val="Prrafodelista"/>
              <w:numPr>
                <w:ilvl w:val="0"/>
                <w:numId w:val="14"/>
              </w:numPr>
            </w:pPr>
            <w:r w:rsidRPr="00654950">
              <w:t xml:space="preserve">Desarrollo de mejoras funcionales solicitadas por en dades regulatorias como el SRI y soporte a usuarios clave. Integrante del proyecto con el ISSFA, reconocido como mejor proyecto visionario por su impacto y alcance. </w:t>
            </w:r>
          </w:p>
          <w:p w14:paraId="717F1C56" w14:textId="77777777" w:rsidR="00654950" w:rsidRDefault="00654950" w:rsidP="00036450"/>
          <w:p w14:paraId="419B97E7" w14:textId="5B03DA7E" w:rsidR="004D3011" w:rsidRPr="0059649E" w:rsidRDefault="00654950" w:rsidP="00B359E4">
            <w:pPr>
              <w:pStyle w:val="Ttulo4"/>
              <w:rPr>
                <w:bCs/>
              </w:rPr>
            </w:pPr>
            <w:r w:rsidRPr="00654950">
              <w:t>SOLSA S.A. - Departamento de Desarroll</w:t>
            </w:r>
            <w:r>
              <w:t>o,</w:t>
            </w:r>
            <w:r w:rsidR="002D3CA3" w:rsidRPr="0059649E">
              <w:rPr>
                <w:lang w:bidi="es-ES"/>
              </w:rPr>
              <w:t xml:space="preserve"> </w:t>
            </w:r>
            <w:r w:rsidRPr="00654950">
              <w:t>Asesor Tecnológico</w:t>
            </w:r>
          </w:p>
          <w:p w14:paraId="65ED7A83" w14:textId="03CE0FDA" w:rsidR="00E77F7F" w:rsidRDefault="00E77F7F" w:rsidP="00E77F7F">
            <w:pPr>
              <w:pStyle w:val="Fecha"/>
            </w:pPr>
            <w:r>
              <w:t>junio</w:t>
            </w:r>
            <w:r>
              <w:t xml:space="preserve"> </w:t>
            </w:r>
            <w:r>
              <w:t>2005</w:t>
            </w:r>
            <w:r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Pr="0059649E">
              <w:rPr>
                <w:lang w:bidi="es-ES"/>
              </w:rPr>
              <w:t xml:space="preserve"> </w:t>
            </w:r>
            <w:r>
              <w:t>agosto</w:t>
            </w:r>
            <w:r>
              <w:t xml:space="preserve"> 20</w:t>
            </w:r>
            <w:r>
              <w:t>08</w:t>
            </w:r>
          </w:p>
          <w:p w14:paraId="6281ED32" w14:textId="77777777" w:rsidR="00E77F7F" w:rsidRPr="00F7464D" w:rsidRDefault="00E77F7F" w:rsidP="00E77F7F">
            <w:r>
              <w:t xml:space="preserve">Ciudad: </w:t>
            </w:r>
            <w:r w:rsidRPr="00F7464D">
              <w:t>Guayas - Guayaqu</w:t>
            </w:r>
            <w:r>
              <w:t>il</w:t>
            </w:r>
          </w:p>
          <w:p w14:paraId="5B442271" w14:textId="77777777" w:rsidR="00E77F7F" w:rsidRDefault="00E77F7F" w:rsidP="00E77F7F">
            <w:pPr>
              <w:pStyle w:val="Prrafodelista"/>
              <w:numPr>
                <w:ilvl w:val="0"/>
                <w:numId w:val="14"/>
              </w:numPr>
            </w:pPr>
            <w:r w:rsidRPr="00E77F7F">
              <w:t>Desarrollo, análisis e implementación del so</w:t>
            </w:r>
            <w:r>
              <w:t>ft</w:t>
            </w:r>
            <w:r w:rsidRPr="00E77F7F">
              <w:t>ware GALEON</w:t>
            </w:r>
          </w:p>
          <w:p w14:paraId="63444CD2" w14:textId="5FEA3C83" w:rsidR="004D3011" w:rsidRDefault="00E77F7F" w:rsidP="00E77F7F">
            <w:pPr>
              <w:pStyle w:val="Prrafodelista"/>
              <w:numPr>
                <w:ilvl w:val="0"/>
                <w:numId w:val="14"/>
              </w:numPr>
            </w:pPr>
            <w:r w:rsidRPr="00E77F7F">
              <w:t>Desarrollo un sistema orientado a farmacias FARMASOFT</w:t>
            </w:r>
          </w:p>
          <w:p w14:paraId="7EEBBFD5" w14:textId="77777777" w:rsidR="008F60B2" w:rsidRDefault="008F60B2" w:rsidP="008F60B2"/>
          <w:p w14:paraId="19AE2C28" w14:textId="77777777" w:rsidR="008F60B2" w:rsidRDefault="008F60B2" w:rsidP="008F60B2"/>
          <w:p w14:paraId="6F17024B" w14:textId="605B1BF9" w:rsidR="008F60B2" w:rsidRPr="0059649E" w:rsidRDefault="008F60B2" w:rsidP="008F60B2">
            <w:pPr>
              <w:pStyle w:val="Ttulo4"/>
              <w:rPr>
                <w:bCs/>
              </w:rPr>
            </w:pPr>
            <w:r w:rsidRPr="008F60B2">
              <w:t>Banco Amazonas</w:t>
            </w:r>
            <w:r>
              <w:t xml:space="preserve"> </w:t>
            </w:r>
            <w:r w:rsidRPr="00654950">
              <w:t>- Departamento de Desarroll</w:t>
            </w:r>
            <w:r>
              <w:t>o,</w:t>
            </w:r>
            <w:r w:rsidRPr="0059649E">
              <w:rPr>
                <w:lang w:bidi="es-ES"/>
              </w:rPr>
              <w:t xml:space="preserve"> </w:t>
            </w:r>
            <w:r w:rsidRPr="008F60B2">
              <w:t>Programador Junior</w:t>
            </w:r>
            <w:r>
              <w:t xml:space="preserve"> (Pasante)</w:t>
            </w:r>
          </w:p>
          <w:p w14:paraId="60BFEB75" w14:textId="746C9180" w:rsidR="008F60B2" w:rsidRDefault="008F60B2" w:rsidP="008F60B2">
            <w:pPr>
              <w:pStyle w:val="Fecha"/>
            </w:pPr>
            <w:r>
              <w:t>mayo</w:t>
            </w:r>
            <w:r>
              <w:t xml:space="preserve"> 200</w:t>
            </w:r>
            <w:r>
              <w:t>3</w:t>
            </w:r>
            <w:r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Pr="0059649E">
              <w:rPr>
                <w:lang w:bidi="es-ES"/>
              </w:rPr>
              <w:t xml:space="preserve"> </w:t>
            </w:r>
            <w:r>
              <w:t>julio</w:t>
            </w:r>
            <w:r>
              <w:t xml:space="preserve"> 20</w:t>
            </w:r>
            <w:r>
              <w:t>03</w:t>
            </w:r>
          </w:p>
          <w:p w14:paraId="3DB8DD37" w14:textId="77777777" w:rsidR="008F60B2" w:rsidRPr="00F7464D" w:rsidRDefault="008F60B2" w:rsidP="008F60B2">
            <w:r>
              <w:t xml:space="preserve">Ciudad: </w:t>
            </w:r>
            <w:r w:rsidRPr="00F7464D">
              <w:t>Guayas - Guayaqu</w:t>
            </w:r>
            <w:r>
              <w:t>il</w:t>
            </w:r>
          </w:p>
          <w:p w14:paraId="699C324B" w14:textId="60F7BFEF" w:rsidR="008F60B2" w:rsidRPr="0059649E" w:rsidRDefault="008F60B2" w:rsidP="008F60B2">
            <w:pPr>
              <w:pStyle w:val="Prrafodelista"/>
              <w:numPr>
                <w:ilvl w:val="0"/>
                <w:numId w:val="14"/>
              </w:numPr>
            </w:pPr>
            <w:r w:rsidRPr="008F60B2">
              <w:t>Mantenimiento al sistema COBIS desarrollado por MACOSA en Ecuador</w:t>
            </w:r>
          </w:p>
          <w:p w14:paraId="4B3597C3" w14:textId="77777777" w:rsidR="008F60B2" w:rsidRDefault="008F60B2" w:rsidP="008F60B2"/>
          <w:p w14:paraId="07BE375B" w14:textId="07A7E43D" w:rsidR="008F60B2" w:rsidRPr="008F60B2" w:rsidRDefault="008F60B2" w:rsidP="008F60B2">
            <w:pPr>
              <w:rPr>
                <w:b/>
                <w:bCs/>
              </w:rPr>
            </w:pPr>
            <w:r w:rsidRPr="008F60B2">
              <w:rPr>
                <w:b/>
                <w:bCs/>
              </w:rPr>
              <w:t xml:space="preserve">Escuela Fiscal Mixta Simón </w:t>
            </w:r>
            <w:r w:rsidRPr="008F60B2">
              <w:rPr>
                <w:b/>
                <w:bCs/>
              </w:rPr>
              <w:t>Bolívar, Profesor</w:t>
            </w:r>
            <w:r w:rsidRPr="008F60B2">
              <w:rPr>
                <w:b/>
                <w:bCs/>
              </w:rPr>
              <w:t xml:space="preserve"> de Computación </w:t>
            </w:r>
          </w:p>
          <w:p w14:paraId="54CD19AC" w14:textId="77777777" w:rsidR="008F60B2" w:rsidRDefault="008F60B2" w:rsidP="008F60B2">
            <w:r w:rsidRPr="008F60B2">
              <w:t xml:space="preserve">Guayas - Guayaquil </w:t>
            </w:r>
          </w:p>
          <w:p w14:paraId="5C0B7B10" w14:textId="77777777" w:rsidR="008F60B2" w:rsidRDefault="008F60B2" w:rsidP="008F60B2"/>
          <w:p w14:paraId="39FB6A63" w14:textId="52C9FD5C" w:rsidR="008F60B2" w:rsidRPr="008F60B2" w:rsidRDefault="008F60B2" w:rsidP="008F60B2">
            <w:pPr>
              <w:rPr>
                <w:b/>
                <w:bCs/>
              </w:rPr>
            </w:pPr>
            <w:r w:rsidRPr="008F60B2">
              <w:rPr>
                <w:b/>
                <w:bCs/>
              </w:rPr>
              <w:t>Escuela Par</w:t>
            </w:r>
            <w:r w:rsidRPr="008F60B2">
              <w:rPr>
                <w:b/>
                <w:bCs/>
              </w:rPr>
              <w:t>ti</w:t>
            </w:r>
            <w:r w:rsidRPr="008F60B2">
              <w:rPr>
                <w:b/>
                <w:bCs/>
              </w:rPr>
              <w:t>cular Montreal, Profesor de Computación</w:t>
            </w:r>
          </w:p>
          <w:p w14:paraId="1E407132" w14:textId="3F7D037B" w:rsidR="008F60B2" w:rsidRDefault="008F60B2" w:rsidP="008F60B2">
            <w:r w:rsidRPr="008F60B2">
              <w:t xml:space="preserve">Guayas </w:t>
            </w:r>
            <w:r>
              <w:t>–</w:t>
            </w:r>
            <w:r w:rsidRPr="008F60B2">
              <w:t xml:space="preserve"> Guayaquil</w:t>
            </w:r>
          </w:p>
          <w:p w14:paraId="2F590790" w14:textId="77777777" w:rsidR="008F60B2" w:rsidRDefault="008F60B2" w:rsidP="008F60B2"/>
          <w:p w14:paraId="325CCFB4" w14:textId="4E8A3087" w:rsidR="008F60B2" w:rsidRPr="008F60B2" w:rsidRDefault="008F60B2" w:rsidP="008F60B2">
            <w:pPr>
              <w:rPr>
                <w:b/>
                <w:bCs/>
              </w:rPr>
            </w:pPr>
            <w:r w:rsidRPr="008F60B2">
              <w:rPr>
                <w:b/>
                <w:bCs/>
              </w:rPr>
              <w:t>Honorable Junta de Beneficencia de Guayaquil</w:t>
            </w:r>
            <w:r w:rsidRPr="008F60B2">
              <w:rPr>
                <w:b/>
                <w:bCs/>
              </w:rPr>
              <w:t>, A</w:t>
            </w:r>
            <w:r w:rsidRPr="008F60B2">
              <w:rPr>
                <w:b/>
                <w:bCs/>
              </w:rPr>
              <w:t>sistente de Analista de Personal</w:t>
            </w:r>
            <w:r>
              <w:rPr>
                <w:b/>
                <w:bCs/>
              </w:rPr>
              <w:t xml:space="preserve"> (Pasante de Bachillerato)</w:t>
            </w:r>
          </w:p>
          <w:p w14:paraId="7D680C5D" w14:textId="2D9900D6" w:rsidR="008F60B2" w:rsidRDefault="008F60B2" w:rsidP="008F60B2">
            <w:r w:rsidRPr="008F60B2">
              <w:t>Guayas - Guayaquil</w:t>
            </w:r>
          </w:p>
          <w:p w14:paraId="2F1FB95D" w14:textId="77777777" w:rsidR="008F60B2" w:rsidRDefault="008F60B2" w:rsidP="008F60B2"/>
          <w:p w14:paraId="0769ED79" w14:textId="77E949FD" w:rsidR="00F53B19" w:rsidRDefault="00F53B19" w:rsidP="00F53B19">
            <w:pPr>
              <w:pStyle w:val="Ttulo2"/>
              <w:rPr>
                <w:rFonts w:eastAsiaTheme="minorEastAsia" w:cstheme="minorBidi"/>
                <w:sz w:val="18"/>
                <w:szCs w:val="22"/>
              </w:rPr>
            </w:pPr>
            <w:r>
              <w:t>Cursos</w:t>
            </w:r>
          </w:p>
          <w:p w14:paraId="0F229700" w14:textId="77777777" w:rsidR="00F53B19" w:rsidRDefault="00F53B19" w:rsidP="008F60B2"/>
          <w:p w14:paraId="14F8A2A3" w14:textId="36AB3F84" w:rsidR="00F53B19" w:rsidRDefault="00F53B19" w:rsidP="00F53B19">
            <w:pPr>
              <w:pStyle w:val="Prrafodelista"/>
              <w:numPr>
                <w:ilvl w:val="0"/>
                <w:numId w:val="14"/>
              </w:numPr>
            </w:pPr>
            <w:r w:rsidRPr="00F53B19">
              <w:t>Microso</w:t>
            </w:r>
            <w:r>
              <w:t>ft</w:t>
            </w:r>
            <w:r w:rsidRPr="00F53B19">
              <w:t xml:space="preserve"> ® </w:t>
            </w:r>
            <w:proofErr w:type="spellStart"/>
            <w:r w:rsidRPr="00F53B19">
              <w:t>Cer</w:t>
            </w:r>
            <w:r>
              <w:t>ti</w:t>
            </w:r>
            <w:r w:rsidRPr="00F53B19">
              <w:t>fied</w:t>
            </w:r>
            <w:proofErr w:type="spellEnd"/>
            <w:r w:rsidRPr="00F53B19">
              <w:t xml:space="preserve"> </w:t>
            </w:r>
            <w:proofErr w:type="spellStart"/>
            <w:r w:rsidRPr="00F53B19">
              <w:t>Solu</w:t>
            </w:r>
            <w:r>
              <w:t>ti</w:t>
            </w:r>
            <w:r w:rsidRPr="00F53B19">
              <w:t>ons</w:t>
            </w:r>
            <w:proofErr w:type="spellEnd"/>
            <w:r w:rsidRPr="00F53B19">
              <w:t xml:space="preserve"> Expert</w:t>
            </w:r>
            <w:r>
              <w:t>.</w:t>
            </w:r>
          </w:p>
          <w:p w14:paraId="36D446E8" w14:textId="62B0731B" w:rsidR="00F53B19" w:rsidRDefault="00F53B19" w:rsidP="00F53B19">
            <w:pPr>
              <w:pStyle w:val="Prrafodelista"/>
              <w:numPr>
                <w:ilvl w:val="0"/>
                <w:numId w:val="14"/>
              </w:numPr>
            </w:pPr>
            <w:r w:rsidRPr="00F53B19">
              <w:t>Microso</w:t>
            </w:r>
            <w:r>
              <w:t>ft</w:t>
            </w:r>
            <w:r w:rsidRPr="00F53B19">
              <w:t xml:space="preserve"> ® </w:t>
            </w:r>
            <w:proofErr w:type="spellStart"/>
            <w:r w:rsidRPr="00F53B19">
              <w:t>Cer</w:t>
            </w:r>
            <w:r>
              <w:t>ti</w:t>
            </w:r>
            <w:r w:rsidRPr="00F53B19">
              <w:t>fied</w:t>
            </w:r>
            <w:proofErr w:type="spellEnd"/>
            <w:r w:rsidRPr="00F53B19">
              <w:t xml:space="preserve"> </w:t>
            </w:r>
            <w:proofErr w:type="spellStart"/>
            <w:r w:rsidRPr="00F53B19">
              <w:t>Solu</w:t>
            </w:r>
            <w:r>
              <w:t>tio</w:t>
            </w:r>
            <w:r w:rsidRPr="00F53B19">
              <w:t>ns</w:t>
            </w:r>
            <w:proofErr w:type="spellEnd"/>
            <w:r w:rsidRPr="00F53B19">
              <w:t xml:space="preserve"> </w:t>
            </w:r>
            <w:proofErr w:type="spellStart"/>
            <w:r w:rsidRPr="00F53B19">
              <w:t>Associate</w:t>
            </w:r>
            <w:proofErr w:type="spellEnd"/>
            <w:r>
              <w:t>.</w:t>
            </w:r>
          </w:p>
          <w:p w14:paraId="63B77924" w14:textId="39AC1FEF" w:rsidR="00F53B19" w:rsidRDefault="00F53B19" w:rsidP="00F53B19">
            <w:pPr>
              <w:pStyle w:val="Prrafodelista"/>
              <w:numPr>
                <w:ilvl w:val="0"/>
                <w:numId w:val="14"/>
              </w:numPr>
            </w:pPr>
            <w:r w:rsidRPr="00F53B19">
              <w:t>Microso</w:t>
            </w:r>
            <w:r>
              <w:t>ft</w:t>
            </w:r>
            <w:r w:rsidRPr="00F53B19">
              <w:t xml:space="preserve"> ®</w:t>
            </w:r>
            <w:r>
              <w:t xml:space="preserve"> </w:t>
            </w:r>
            <w:proofErr w:type="spellStart"/>
            <w:r w:rsidRPr="00F53B19">
              <w:t>Cer</w:t>
            </w:r>
            <w:r>
              <w:t>ti</w:t>
            </w:r>
            <w:r w:rsidRPr="00F53B19">
              <w:t>fied</w:t>
            </w:r>
            <w:proofErr w:type="spellEnd"/>
            <w:r w:rsidRPr="00F53B19">
              <w:t xml:space="preserve"> Professional</w:t>
            </w:r>
            <w:r>
              <w:t>.</w:t>
            </w:r>
          </w:p>
          <w:p w14:paraId="5FDCC939" w14:textId="4EAF646A" w:rsidR="00F53B19" w:rsidRDefault="00F53B19" w:rsidP="00F53B19">
            <w:pPr>
              <w:pStyle w:val="Prrafodelista"/>
              <w:numPr>
                <w:ilvl w:val="0"/>
                <w:numId w:val="14"/>
              </w:numPr>
            </w:pPr>
            <w:r w:rsidRPr="00F53B19">
              <w:t xml:space="preserve">Curso 10263A - </w:t>
            </w:r>
            <w:proofErr w:type="spellStart"/>
            <w:r w:rsidRPr="00F53B19">
              <w:t>Developing</w:t>
            </w:r>
            <w:proofErr w:type="spellEnd"/>
            <w:r w:rsidRPr="00F53B19">
              <w:t xml:space="preserve"> Windows </w:t>
            </w:r>
            <w:proofErr w:type="spellStart"/>
            <w:r w:rsidRPr="00F53B19">
              <w:t>Communica</w:t>
            </w:r>
            <w:proofErr w:type="spellEnd"/>
            <w:r w:rsidRPr="00F53B19">
              <w:t xml:space="preserve"> </w:t>
            </w:r>
            <w:proofErr w:type="spellStart"/>
            <w:r w:rsidRPr="00F53B19">
              <w:t>on</w:t>
            </w:r>
            <w:proofErr w:type="spellEnd"/>
            <w:r w:rsidRPr="00F53B19">
              <w:t xml:space="preserve"> </w:t>
            </w:r>
            <w:proofErr w:type="spellStart"/>
            <w:r w:rsidRPr="00F53B19">
              <w:t>Founda</w:t>
            </w:r>
            <w:r>
              <w:t>ti</w:t>
            </w:r>
            <w:r w:rsidRPr="00F53B19">
              <w:t>on</w:t>
            </w:r>
            <w:proofErr w:type="spellEnd"/>
            <w:r w:rsidRPr="00F53B19">
              <w:t xml:space="preserve"> </w:t>
            </w:r>
            <w:proofErr w:type="spellStart"/>
            <w:r w:rsidRPr="00F53B19">
              <w:t>Solu</w:t>
            </w:r>
            <w:r>
              <w:t>ti</w:t>
            </w:r>
            <w:r w:rsidRPr="00F53B19">
              <w:t>ons</w:t>
            </w:r>
            <w:proofErr w:type="spellEnd"/>
            <w:r w:rsidRPr="00F53B19">
              <w:t xml:space="preserve"> </w:t>
            </w:r>
            <w:proofErr w:type="spellStart"/>
            <w:r w:rsidRPr="00F53B19">
              <w:t>with</w:t>
            </w:r>
            <w:proofErr w:type="spellEnd"/>
            <w:r w:rsidRPr="00F53B19">
              <w:t xml:space="preserve"> Microso</w:t>
            </w:r>
            <w:r>
              <w:t>ft</w:t>
            </w:r>
            <w:r w:rsidRPr="00F53B19">
              <w:t xml:space="preserve"> Visual Studio 2010</w:t>
            </w:r>
            <w:r>
              <w:t>.</w:t>
            </w:r>
          </w:p>
          <w:p w14:paraId="68B4E7C7" w14:textId="77777777" w:rsidR="00F53B19" w:rsidRDefault="00F53B19" w:rsidP="00F53B19">
            <w:pPr>
              <w:pStyle w:val="Prrafodelista"/>
              <w:numPr>
                <w:ilvl w:val="0"/>
                <w:numId w:val="14"/>
              </w:numPr>
            </w:pPr>
            <w:r w:rsidRPr="00F53B19">
              <w:t>Curso de Microso</w:t>
            </w:r>
            <w:r>
              <w:t>ft</w:t>
            </w:r>
            <w:r w:rsidRPr="00F53B19">
              <w:t xml:space="preserve"> Visual Studio .Net 2008 (Nivel Intermedio) y SQL Server </w:t>
            </w:r>
          </w:p>
          <w:p w14:paraId="6D7ADBD7" w14:textId="3B51DD9B" w:rsidR="00F53B19" w:rsidRDefault="00F53B19" w:rsidP="00F53B19">
            <w:pPr>
              <w:pStyle w:val="Prrafodelista"/>
              <w:numPr>
                <w:ilvl w:val="0"/>
                <w:numId w:val="14"/>
              </w:numPr>
            </w:pPr>
            <w:r w:rsidRPr="00F53B19">
              <w:t>2008 (Nivel Avanzado)</w:t>
            </w:r>
            <w:r>
              <w:t>.</w:t>
            </w:r>
          </w:p>
          <w:p w14:paraId="4CBC288A" w14:textId="7F2C9C73" w:rsidR="00F53B19" w:rsidRDefault="00F53B19" w:rsidP="00F53B19">
            <w:pPr>
              <w:pStyle w:val="Prrafodelista"/>
              <w:numPr>
                <w:ilvl w:val="0"/>
                <w:numId w:val="14"/>
              </w:numPr>
            </w:pPr>
            <w:r w:rsidRPr="00F53B19">
              <w:t xml:space="preserve">Taller SOA </w:t>
            </w:r>
            <w:proofErr w:type="spellStart"/>
            <w:r w:rsidRPr="00F53B19">
              <w:t>Design</w:t>
            </w:r>
            <w:proofErr w:type="spellEnd"/>
            <w:r w:rsidRPr="00F53B19">
              <w:t xml:space="preserve"> &amp; </w:t>
            </w:r>
            <w:proofErr w:type="spellStart"/>
            <w:r w:rsidRPr="00F53B19">
              <w:t>Architecture</w:t>
            </w:r>
            <w:proofErr w:type="spellEnd"/>
            <w:r w:rsidRPr="00F53B19">
              <w:t xml:space="preserve"> Lab Examina </w:t>
            </w:r>
            <w:proofErr w:type="spellStart"/>
            <w:r w:rsidRPr="00F53B19">
              <w:t>on</w:t>
            </w:r>
            <w:proofErr w:type="spellEnd"/>
            <w:r w:rsidRPr="00F53B19">
              <w:t xml:space="preserve"> Score </w:t>
            </w:r>
            <w:proofErr w:type="spellStart"/>
            <w:r w:rsidRPr="00F53B19">
              <w:t>Report</w:t>
            </w:r>
            <w:proofErr w:type="spellEnd"/>
            <w:r w:rsidRPr="00F53B19">
              <w:t xml:space="preserve"> “MAINT S.A.” </w:t>
            </w:r>
          </w:p>
          <w:p w14:paraId="7C04DB00" w14:textId="696C0BA0" w:rsidR="00F53B19" w:rsidRDefault="00F53B19" w:rsidP="00F53B19">
            <w:pPr>
              <w:pStyle w:val="Prrafodelista"/>
              <w:numPr>
                <w:ilvl w:val="0"/>
                <w:numId w:val="14"/>
              </w:numPr>
            </w:pPr>
            <w:r w:rsidRPr="00F53B19">
              <w:t>Descubriendo SAP S/4 Hana – Introducción ABAP</w:t>
            </w:r>
          </w:p>
          <w:p w14:paraId="7F9E4EC2" w14:textId="77777777" w:rsidR="00F53B19" w:rsidRDefault="00F53B19" w:rsidP="008F60B2"/>
          <w:p w14:paraId="312B6AF3" w14:textId="77777777" w:rsidR="00F53B19" w:rsidRDefault="00F53B19" w:rsidP="008F60B2">
            <w:r w:rsidRPr="00F53B19">
              <w:t>Fundación Educa</w:t>
            </w:r>
            <w:r>
              <w:t>ti</w:t>
            </w:r>
            <w:r w:rsidRPr="00F53B19">
              <w:t xml:space="preserve">va FEDIFARE </w:t>
            </w:r>
          </w:p>
          <w:p w14:paraId="0B3BF501" w14:textId="77777777" w:rsidR="00F53B19" w:rsidRDefault="00F53B19" w:rsidP="00F53B19">
            <w:pPr>
              <w:pStyle w:val="Prrafodelista"/>
              <w:numPr>
                <w:ilvl w:val="0"/>
                <w:numId w:val="16"/>
              </w:numPr>
            </w:pPr>
            <w:r w:rsidRPr="00F53B19">
              <w:t xml:space="preserve">Curso Compromiso con el Cliente </w:t>
            </w:r>
          </w:p>
          <w:p w14:paraId="28D64C9B" w14:textId="77777777" w:rsidR="00F53B19" w:rsidRDefault="00F53B19" w:rsidP="00F53B19">
            <w:pPr>
              <w:pStyle w:val="Prrafodelista"/>
              <w:numPr>
                <w:ilvl w:val="0"/>
                <w:numId w:val="16"/>
              </w:numPr>
            </w:pPr>
            <w:r w:rsidRPr="00F53B19">
              <w:t>Curso Express “La Aser</w:t>
            </w:r>
            <w:r>
              <w:t>ti</w:t>
            </w:r>
            <w:r w:rsidRPr="00F53B19">
              <w:t xml:space="preserve">vidad en la Atención y Servicio al Cliente” </w:t>
            </w:r>
          </w:p>
          <w:p w14:paraId="4BEB1A55" w14:textId="77777777" w:rsidR="00F53B19" w:rsidRDefault="00F53B19" w:rsidP="00F53B19">
            <w:pPr>
              <w:pStyle w:val="Prrafodelista"/>
              <w:numPr>
                <w:ilvl w:val="0"/>
                <w:numId w:val="16"/>
              </w:numPr>
            </w:pPr>
            <w:r w:rsidRPr="00F53B19">
              <w:t xml:space="preserve">Curso Express “Como manejar el estrés laboral” </w:t>
            </w:r>
          </w:p>
          <w:p w14:paraId="3FC76D8B" w14:textId="77777777" w:rsidR="00F53B19" w:rsidRDefault="00F53B19" w:rsidP="00F53B19">
            <w:pPr>
              <w:pStyle w:val="Prrafodelista"/>
              <w:numPr>
                <w:ilvl w:val="0"/>
                <w:numId w:val="16"/>
              </w:numPr>
            </w:pPr>
            <w:r w:rsidRPr="00F53B19">
              <w:t>Curso Express “Negociación Efec</w:t>
            </w:r>
            <w:r>
              <w:t>ti</w:t>
            </w:r>
            <w:r w:rsidRPr="00F53B19">
              <w:t xml:space="preserve">va” </w:t>
            </w:r>
          </w:p>
          <w:p w14:paraId="19EF4C21" w14:textId="4E31BF4D" w:rsidR="00F53B19" w:rsidRDefault="00F53B19" w:rsidP="00F53B19">
            <w:pPr>
              <w:pStyle w:val="Prrafodelista"/>
              <w:numPr>
                <w:ilvl w:val="0"/>
                <w:numId w:val="16"/>
              </w:numPr>
            </w:pPr>
            <w:r w:rsidRPr="00F53B19">
              <w:t xml:space="preserve">Curso Express “Branding </w:t>
            </w:r>
            <w:r w:rsidRPr="00F53B19">
              <w:t>Personal”</w:t>
            </w:r>
            <w:r w:rsidRPr="00F53B19">
              <w:t xml:space="preserve"> </w:t>
            </w:r>
          </w:p>
          <w:p w14:paraId="1F9493D8" w14:textId="476662CE" w:rsidR="00036450" w:rsidRPr="007457B1" w:rsidRDefault="00F53B19" w:rsidP="00AA16DF">
            <w:pPr>
              <w:pStyle w:val="Prrafodelista"/>
              <w:numPr>
                <w:ilvl w:val="0"/>
                <w:numId w:val="16"/>
              </w:numPr>
            </w:pPr>
            <w:r w:rsidRPr="00F53B19">
              <w:t>Curso Express “Comunicación efec</w:t>
            </w:r>
            <w:r>
              <w:t>ti</w:t>
            </w:r>
            <w:r w:rsidRPr="00F53B19">
              <w:t>va”</w:t>
            </w:r>
          </w:p>
        </w:tc>
      </w:tr>
    </w:tbl>
    <w:p w14:paraId="5527C35E" w14:textId="59C6DE32" w:rsidR="00565C05" w:rsidRPr="0059649E" w:rsidRDefault="00565C05" w:rsidP="000C45FF">
      <w:pPr>
        <w:tabs>
          <w:tab w:val="left" w:pos="990"/>
        </w:tabs>
      </w:pPr>
    </w:p>
    <w:sectPr w:rsidR="00565C05" w:rsidRPr="0059649E" w:rsidSect="00B02255">
      <w:headerReference w:type="default" r:id="rId12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208BF" w14:textId="77777777" w:rsidR="001769AE" w:rsidRDefault="001769AE" w:rsidP="000C45FF">
      <w:r>
        <w:separator/>
      </w:r>
    </w:p>
  </w:endnote>
  <w:endnote w:type="continuationSeparator" w:id="0">
    <w:p w14:paraId="3170D46F" w14:textId="77777777" w:rsidR="001769AE" w:rsidRDefault="001769A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F11C4" w14:textId="77777777" w:rsidR="001769AE" w:rsidRDefault="001769AE" w:rsidP="000C45FF">
      <w:r>
        <w:separator/>
      </w:r>
    </w:p>
  </w:footnote>
  <w:footnote w:type="continuationSeparator" w:id="0">
    <w:p w14:paraId="28055D18" w14:textId="77777777" w:rsidR="001769AE" w:rsidRDefault="001769A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A964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4745E3"/>
    <w:multiLevelType w:val="hybridMultilevel"/>
    <w:tmpl w:val="BF1072F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871996"/>
    <w:multiLevelType w:val="hybridMultilevel"/>
    <w:tmpl w:val="81F05C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B63160"/>
    <w:multiLevelType w:val="hybridMultilevel"/>
    <w:tmpl w:val="D912142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C640687"/>
    <w:multiLevelType w:val="hybridMultilevel"/>
    <w:tmpl w:val="50AA145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3E7A34"/>
    <w:multiLevelType w:val="hybridMultilevel"/>
    <w:tmpl w:val="EB80357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CED01B9"/>
    <w:multiLevelType w:val="hybridMultilevel"/>
    <w:tmpl w:val="6508484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2625D8"/>
    <w:multiLevelType w:val="hybridMultilevel"/>
    <w:tmpl w:val="0A00E30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804C86"/>
    <w:multiLevelType w:val="hybridMultilevel"/>
    <w:tmpl w:val="CA3C1D4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62E1F38"/>
    <w:multiLevelType w:val="hybridMultilevel"/>
    <w:tmpl w:val="3CF2808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2616842">
    <w:abstractNumId w:val="12"/>
  </w:num>
  <w:num w:numId="2" w16cid:durableId="1051885042">
    <w:abstractNumId w:val="14"/>
  </w:num>
  <w:num w:numId="3" w16cid:durableId="724917836">
    <w:abstractNumId w:val="8"/>
  </w:num>
  <w:num w:numId="4" w16cid:durableId="1670524549">
    <w:abstractNumId w:val="3"/>
  </w:num>
  <w:num w:numId="5" w16cid:durableId="1760373778">
    <w:abstractNumId w:val="2"/>
  </w:num>
  <w:num w:numId="6" w16cid:durableId="1055197622">
    <w:abstractNumId w:val="1"/>
  </w:num>
  <w:num w:numId="7" w16cid:durableId="1244030969">
    <w:abstractNumId w:val="0"/>
  </w:num>
  <w:num w:numId="8" w16cid:durableId="1051460030">
    <w:abstractNumId w:val="9"/>
  </w:num>
  <w:num w:numId="9" w16cid:durableId="279471">
    <w:abstractNumId w:val="7"/>
  </w:num>
  <w:num w:numId="10" w16cid:durableId="357194719">
    <w:abstractNumId w:val="6"/>
  </w:num>
  <w:num w:numId="11" w16cid:durableId="190848262">
    <w:abstractNumId w:val="5"/>
  </w:num>
  <w:num w:numId="12" w16cid:durableId="2112896731">
    <w:abstractNumId w:val="4"/>
  </w:num>
  <w:num w:numId="13" w16cid:durableId="267398637">
    <w:abstractNumId w:val="17"/>
  </w:num>
  <w:num w:numId="14" w16cid:durableId="2121101275">
    <w:abstractNumId w:val="21"/>
  </w:num>
  <w:num w:numId="15" w16cid:durableId="2064743608">
    <w:abstractNumId w:val="20"/>
  </w:num>
  <w:num w:numId="16" w16cid:durableId="1708525474">
    <w:abstractNumId w:val="11"/>
  </w:num>
  <w:num w:numId="17" w16cid:durableId="1937785438">
    <w:abstractNumId w:val="16"/>
  </w:num>
  <w:num w:numId="18" w16cid:durableId="1857772227">
    <w:abstractNumId w:val="15"/>
  </w:num>
  <w:num w:numId="19" w16cid:durableId="313337978">
    <w:abstractNumId w:val="10"/>
  </w:num>
  <w:num w:numId="20" w16cid:durableId="602105641">
    <w:abstractNumId w:val="19"/>
  </w:num>
  <w:num w:numId="21" w16cid:durableId="741752009">
    <w:abstractNumId w:val="13"/>
  </w:num>
  <w:num w:numId="22" w16cid:durableId="9876343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00"/>
    <w:rsid w:val="00036450"/>
    <w:rsid w:val="00075675"/>
    <w:rsid w:val="000857DF"/>
    <w:rsid w:val="00094499"/>
    <w:rsid w:val="000C45FF"/>
    <w:rsid w:val="000E3FD1"/>
    <w:rsid w:val="00112054"/>
    <w:rsid w:val="001424E5"/>
    <w:rsid w:val="001525E1"/>
    <w:rsid w:val="0016424C"/>
    <w:rsid w:val="001769AE"/>
    <w:rsid w:val="00180329"/>
    <w:rsid w:val="0019001F"/>
    <w:rsid w:val="001A74A5"/>
    <w:rsid w:val="001B2ABD"/>
    <w:rsid w:val="001C0648"/>
    <w:rsid w:val="001C388F"/>
    <w:rsid w:val="001C7E1D"/>
    <w:rsid w:val="001E0391"/>
    <w:rsid w:val="001E1759"/>
    <w:rsid w:val="001F1ECC"/>
    <w:rsid w:val="00220D36"/>
    <w:rsid w:val="0022271F"/>
    <w:rsid w:val="002400EB"/>
    <w:rsid w:val="002559EC"/>
    <w:rsid w:val="00256CF7"/>
    <w:rsid w:val="00281FD5"/>
    <w:rsid w:val="002D3CA3"/>
    <w:rsid w:val="0030481B"/>
    <w:rsid w:val="003156FC"/>
    <w:rsid w:val="003254B5"/>
    <w:rsid w:val="0037121F"/>
    <w:rsid w:val="003A6B7D"/>
    <w:rsid w:val="003B06CA"/>
    <w:rsid w:val="004071FC"/>
    <w:rsid w:val="004142CD"/>
    <w:rsid w:val="00445947"/>
    <w:rsid w:val="004561E8"/>
    <w:rsid w:val="00465CB2"/>
    <w:rsid w:val="004813B3"/>
    <w:rsid w:val="00496591"/>
    <w:rsid w:val="004C63E4"/>
    <w:rsid w:val="004D3011"/>
    <w:rsid w:val="005262AC"/>
    <w:rsid w:val="00547CDE"/>
    <w:rsid w:val="00565C05"/>
    <w:rsid w:val="0059649E"/>
    <w:rsid w:val="005E39D5"/>
    <w:rsid w:val="00600670"/>
    <w:rsid w:val="006108E5"/>
    <w:rsid w:val="0062123A"/>
    <w:rsid w:val="00646E75"/>
    <w:rsid w:val="00654950"/>
    <w:rsid w:val="006771D0"/>
    <w:rsid w:val="006D756C"/>
    <w:rsid w:val="006D7E85"/>
    <w:rsid w:val="00715FCB"/>
    <w:rsid w:val="00740CE2"/>
    <w:rsid w:val="00743101"/>
    <w:rsid w:val="007457B1"/>
    <w:rsid w:val="007775E1"/>
    <w:rsid w:val="007867A0"/>
    <w:rsid w:val="007927F5"/>
    <w:rsid w:val="00802CA0"/>
    <w:rsid w:val="008F60B2"/>
    <w:rsid w:val="009260CD"/>
    <w:rsid w:val="00952C25"/>
    <w:rsid w:val="009751CC"/>
    <w:rsid w:val="009A09AC"/>
    <w:rsid w:val="00A2118D"/>
    <w:rsid w:val="00A94F1C"/>
    <w:rsid w:val="00AA16DF"/>
    <w:rsid w:val="00AD76E2"/>
    <w:rsid w:val="00B02255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A1487"/>
    <w:rsid w:val="00CB0055"/>
    <w:rsid w:val="00CC0C6D"/>
    <w:rsid w:val="00D04BFE"/>
    <w:rsid w:val="00D2522B"/>
    <w:rsid w:val="00D422DE"/>
    <w:rsid w:val="00D47B53"/>
    <w:rsid w:val="00D5459D"/>
    <w:rsid w:val="00DA1F4D"/>
    <w:rsid w:val="00DD172A"/>
    <w:rsid w:val="00DD6000"/>
    <w:rsid w:val="00E06493"/>
    <w:rsid w:val="00E20B52"/>
    <w:rsid w:val="00E25A26"/>
    <w:rsid w:val="00E4381A"/>
    <w:rsid w:val="00E55D74"/>
    <w:rsid w:val="00E77F7F"/>
    <w:rsid w:val="00EC15A9"/>
    <w:rsid w:val="00ED2261"/>
    <w:rsid w:val="00EE4C8D"/>
    <w:rsid w:val="00F53B19"/>
    <w:rsid w:val="00F60274"/>
    <w:rsid w:val="00F7464D"/>
    <w:rsid w:val="00F77FB9"/>
    <w:rsid w:val="00F86A3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86681F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56C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  <w:style w:type="paragraph" w:customStyle="1" w:styleId="Informacindecontacto">
    <w:name w:val="Información de contacto"/>
    <w:basedOn w:val="Normal"/>
    <w:qFormat/>
    <w:rsid w:val="0016424C"/>
    <w:pPr>
      <w:spacing w:after="200"/>
      <w:contextualSpacing/>
    </w:pPr>
    <w:rPr>
      <w:rFonts w:asciiTheme="minorHAnsi" w:hAnsiTheme="minorHAnsi"/>
      <w:sz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64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jose-roberto-valverde-naranjo-6b0127134/?lipi=urn%3Ali%3Apage%3Ad_flagship3_profile_view_base_contact_details%3BFWOznIDESYmAfJEmf2CwZg%3D%3D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jrvalverden@hot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e.valverde\AppData\Roaming\Microsoft\Templates\Curr&#237;culum%20v&#237;tae%20azul%20y%20gri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BA4E62CAFC4C6BAB52A5FD2B924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BC912-55C6-49D4-ACEF-3F98235CB5FD}"/>
      </w:docPartPr>
      <w:docPartBody>
        <w:p w:rsidR="00FD6E3F" w:rsidRDefault="00000000">
          <w:pPr>
            <w:pStyle w:val="E1BA4E62CAFC4C6BAB52A5FD2B9249D0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70327DEA500B4344AD90E248875B9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CD4F9-475D-47BC-9D93-1040AAE8CB25}"/>
      </w:docPartPr>
      <w:docPartBody>
        <w:p w:rsidR="00FD6E3F" w:rsidRDefault="00000000">
          <w:pPr>
            <w:pStyle w:val="70327DEA500B4344AD90E248875B9044"/>
          </w:pPr>
          <w:r w:rsidRPr="0059649E">
            <w:rPr>
              <w:lang w:bidi="es-ES"/>
            </w:rPr>
            <w:t>EXPERIENCIA LABORAL</w:t>
          </w:r>
        </w:p>
      </w:docPartBody>
    </w:docPart>
    <w:docPart>
      <w:docPartPr>
        <w:name w:val="B714718559DF4E5096429F10EE569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E9135A-3EB7-4582-A312-AC6E3C417749}"/>
      </w:docPartPr>
      <w:docPartBody>
        <w:p w:rsidR="00000000" w:rsidRDefault="00FC081A" w:rsidP="00FC081A">
          <w:pPr>
            <w:pStyle w:val="B714718559DF4E5096429F10EE5699BA"/>
          </w:pPr>
          <w:r w:rsidRPr="0059649E">
            <w:rPr>
              <w:lang w:bidi="es-ES"/>
            </w:rPr>
            <w:t>Perfil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90"/>
    <w:rsid w:val="0022271F"/>
    <w:rsid w:val="00566D90"/>
    <w:rsid w:val="006108E5"/>
    <w:rsid w:val="00740CE2"/>
    <w:rsid w:val="009C384B"/>
    <w:rsid w:val="00FC081A"/>
    <w:rsid w:val="00FC24A8"/>
    <w:rsid w:val="00FD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rsid w:val="00FC081A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745E6D7E11C4B22B4992850555BB84A">
    <w:name w:val="E745E6D7E11C4B22B4992850555BB84A"/>
  </w:style>
  <w:style w:type="paragraph" w:customStyle="1" w:styleId="9B225F744141404792745DBCCF502407">
    <w:name w:val="9B225F744141404792745DBCCF502407"/>
  </w:style>
  <w:style w:type="paragraph" w:customStyle="1" w:styleId="88796A38D706481EA07B36FEEF879C77">
    <w:name w:val="88796A38D706481EA07B36FEEF879C77"/>
  </w:style>
  <w:style w:type="paragraph" w:customStyle="1" w:styleId="3CF983EE44384D568038D8711C28001F">
    <w:name w:val="3CF983EE44384D568038D8711C28001F"/>
  </w:style>
  <w:style w:type="paragraph" w:customStyle="1" w:styleId="F4C30254DA04422694F6F57E72512BDD">
    <w:name w:val="F4C30254DA04422694F6F57E72512BDD"/>
  </w:style>
  <w:style w:type="paragraph" w:customStyle="1" w:styleId="3CE2DB6E2E004EEC8EF0AE05A58C2FB3">
    <w:name w:val="3CE2DB6E2E004EEC8EF0AE05A58C2FB3"/>
  </w:style>
  <w:style w:type="paragraph" w:customStyle="1" w:styleId="293036787D714E5792E7CBF8BB8F7783">
    <w:name w:val="293036787D714E5792E7CBF8BB8F7783"/>
  </w:style>
  <w:style w:type="paragraph" w:customStyle="1" w:styleId="D8C57B172E8D4BC1B605055510C011B4">
    <w:name w:val="D8C57B172E8D4BC1B605055510C011B4"/>
  </w:style>
  <w:style w:type="paragraph" w:customStyle="1" w:styleId="6F8FCA36086B48829671630052C7DDA2">
    <w:name w:val="6F8FCA36086B48829671630052C7DDA2"/>
  </w:style>
  <w:style w:type="paragraph" w:customStyle="1" w:styleId="45A86ECEA3B344CBAEB4987BF6FC18A4">
    <w:name w:val="45A86ECEA3B344CBAEB4987BF6FC18A4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BF4E14" w:themeColor="accent2" w:themeShade="BF"/>
      <w:u w:val="single"/>
    </w:rPr>
  </w:style>
  <w:style w:type="paragraph" w:customStyle="1" w:styleId="80C41B6CD36A487CA58A2DF93E7FCA9C">
    <w:name w:val="80C41B6CD36A487CA58A2DF93E7FCA9C"/>
  </w:style>
  <w:style w:type="paragraph" w:customStyle="1" w:styleId="183274D7075241B6B3BD7F2B5FDCFBEF">
    <w:name w:val="183274D7075241B6B3BD7F2B5FDCFBEF"/>
  </w:style>
  <w:style w:type="paragraph" w:customStyle="1" w:styleId="49845307345F4EFA8F77450126DF474E">
    <w:name w:val="49845307345F4EFA8F77450126DF474E"/>
  </w:style>
  <w:style w:type="paragraph" w:customStyle="1" w:styleId="A238DE104DBA40C4859DAEA4A38AA42E">
    <w:name w:val="A238DE104DBA40C4859DAEA4A38AA42E"/>
  </w:style>
  <w:style w:type="paragraph" w:customStyle="1" w:styleId="AA9E577795E34663AA018329C45E4402">
    <w:name w:val="AA9E577795E34663AA018329C45E4402"/>
  </w:style>
  <w:style w:type="paragraph" w:customStyle="1" w:styleId="D2E30958A8C94015BD4588A73F2C7351">
    <w:name w:val="D2E30958A8C94015BD4588A73F2C7351"/>
  </w:style>
  <w:style w:type="paragraph" w:customStyle="1" w:styleId="E1BA4E62CAFC4C6BAB52A5FD2B9249D0">
    <w:name w:val="E1BA4E62CAFC4C6BAB52A5FD2B9249D0"/>
  </w:style>
  <w:style w:type="paragraph" w:customStyle="1" w:styleId="1B7628B22A664F74A797C70C9CA3E83F">
    <w:name w:val="1B7628B22A664F74A797C70C9CA3E83F"/>
  </w:style>
  <w:style w:type="paragraph" w:customStyle="1" w:styleId="70F6F1BF27E7460EBEC11B02C95F25C3">
    <w:name w:val="70F6F1BF27E7460EBEC11B02C95F25C3"/>
  </w:style>
  <w:style w:type="paragraph" w:customStyle="1" w:styleId="4F4934F110D04D1DAD5967A3E18E9E68">
    <w:name w:val="4F4934F110D04D1DAD5967A3E18E9E68"/>
  </w:style>
  <w:style w:type="paragraph" w:customStyle="1" w:styleId="7DA46788801F41BA8DF0EE6ED555EF4C">
    <w:name w:val="7DA46788801F41BA8DF0EE6ED555EF4C"/>
  </w:style>
  <w:style w:type="paragraph" w:customStyle="1" w:styleId="68B9ACF37BE74A0CB78E2E73037AF41F">
    <w:name w:val="68B9ACF37BE74A0CB78E2E73037AF41F"/>
  </w:style>
  <w:style w:type="paragraph" w:customStyle="1" w:styleId="C03159DE50454316BADFADB76BE8F784">
    <w:name w:val="C03159DE50454316BADFADB76BE8F784"/>
  </w:style>
  <w:style w:type="paragraph" w:customStyle="1" w:styleId="2516D4CA58414A1D8507577BF8BA29F1">
    <w:name w:val="2516D4CA58414A1D8507577BF8BA29F1"/>
  </w:style>
  <w:style w:type="paragraph" w:customStyle="1" w:styleId="AA790B93EFB942B6855A9673F9734F26">
    <w:name w:val="AA790B93EFB942B6855A9673F9734F26"/>
  </w:style>
  <w:style w:type="paragraph" w:customStyle="1" w:styleId="70327DEA500B4344AD90E248875B9044">
    <w:name w:val="70327DEA500B4344AD90E248875B9044"/>
  </w:style>
  <w:style w:type="paragraph" w:customStyle="1" w:styleId="0B7FD0E09A25495FA11182A54677D322">
    <w:name w:val="0B7FD0E09A25495FA11182A54677D322"/>
  </w:style>
  <w:style w:type="paragraph" w:customStyle="1" w:styleId="25E9E9E22456417FAAED5137C34230D4">
    <w:name w:val="25E9E9E22456417FAAED5137C34230D4"/>
  </w:style>
  <w:style w:type="paragraph" w:customStyle="1" w:styleId="FF13320D3F5D42B28951B3BA0058403B">
    <w:name w:val="FF13320D3F5D42B28951B3BA0058403B"/>
  </w:style>
  <w:style w:type="paragraph" w:customStyle="1" w:styleId="780063FB26E845C7AB97207DA7E82ADD">
    <w:name w:val="780063FB26E845C7AB97207DA7E82ADD"/>
  </w:style>
  <w:style w:type="paragraph" w:customStyle="1" w:styleId="294DD67E8ECE4C7D89E196E2D13C5DB6">
    <w:name w:val="294DD67E8ECE4C7D89E196E2D13C5DB6"/>
  </w:style>
  <w:style w:type="paragraph" w:customStyle="1" w:styleId="7E6A149A7618493EB3704BF7D194B649">
    <w:name w:val="7E6A149A7618493EB3704BF7D194B649"/>
  </w:style>
  <w:style w:type="paragraph" w:customStyle="1" w:styleId="78062ECF8A1244E2940BDAEC7CB59C38">
    <w:name w:val="78062ECF8A1244E2940BDAEC7CB59C38"/>
  </w:style>
  <w:style w:type="paragraph" w:customStyle="1" w:styleId="7C54070D6CCE4731B1833DB80724B370">
    <w:name w:val="7C54070D6CCE4731B1833DB80724B370"/>
  </w:style>
  <w:style w:type="paragraph" w:customStyle="1" w:styleId="8CC66B4B420F41939E6949F43FE1F8E2">
    <w:name w:val="8CC66B4B420F41939E6949F43FE1F8E2"/>
  </w:style>
  <w:style w:type="paragraph" w:customStyle="1" w:styleId="408A50369AA648C0BEBBD4868DB85198">
    <w:name w:val="408A50369AA648C0BEBBD4868DB85198"/>
  </w:style>
  <w:style w:type="paragraph" w:customStyle="1" w:styleId="18F5EAC6C95C4DAC8EECBDA50A687406">
    <w:name w:val="18F5EAC6C95C4DAC8EECBDA50A687406"/>
  </w:style>
  <w:style w:type="paragraph" w:customStyle="1" w:styleId="02F5B31FD0B44FED8D420BC7816F53F6">
    <w:name w:val="02F5B31FD0B44FED8D420BC7816F53F6"/>
  </w:style>
  <w:style w:type="paragraph" w:customStyle="1" w:styleId="2C330F1FCD574EB493035ABC35F5CC31">
    <w:name w:val="2C330F1FCD574EB493035ABC35F5CC31"/>
  </w:style>
  <w:style w:type="paragraph" w:customStyle="1" w:styleId="67B325AAC2C14581916B25997BAAC1AC">
    <w:name w:val="67B325AAC2C14581916B25997BAAC1AC"/>
  </w:style>
  <w:style w:type="paragraph" w:customStyle="1" w:styleId="661F3BB4208648BBB23122983531A4A8">
    <w:name w:val="661F3BB4208648BBB23122983531A4A8"/>
  </w:style>
  <w:style w:type="character" w:customStyle="1" w:styleId="Ttulo2Car">
    <w:name w:val="Título 2 Car"/>
    <w:basedOn w:val="Fuentedeprrafopredeter"/>
    <w:link w:val="Ttulo2"/>
    <w:uiPriority w:val="9"/>
    <w:rsid w:val="00FC081A"/>
    <w:rPr>
      <w:rFonts w:ascii="Century Gothic" w:eastAsiaTheme="majorEastAsia" w:hAnsi="Century Gothic" w:cstheme="majorBidi"/>
      <w:b/>
      <w:bCs/>
      <w:caps/>
      <w:kern w:val="0"/>
      <w:sz w:val="22"/>
      <w:szCs w:val="26"/>
      <w:lang w:val="es-ES" w:eastAsia="ja-JP"/>
      <w14:ligatures w14:val="none"/>
    </w:rPr>
  </w:style>
  <w:style w:type="paragraph" w:customStyle="1" w:styleId="7FEB2B571DC54C9091A1DC451A694D0D">
    <w:name w:val="7FEB2B571DC54C9091A1DC451A694D0D"/>
  </w:style>
  <w:style w:type="paragraph" w:customStyle="1" w:styleId="FC9B58F9537647808CADEE8736D5A2EF">
    <w:name w:val="FC9B58F9537647808CADEE8736D5A2EF"/>
    <w:rsid w:val="00FC081A"/>
  </w:style>
  <w:style w:type="paragraph" w:customStyle="1" w:styleId="F4C5E705119F472DB4A1328AE71FA740">
    <w:name w:val="F4C5E705119F472DB4A1328AE71FA740"/>
    <w:rsid w:val="00FC081A"/>
  </w:style>
  <w:style w:type="paragraph" w:customStyle="1" w:styleId="242158EEF8484BA78D2643840BEB26A7">
    <w:name w:val="242158EEF8484BA78D2643840BEB26A7"/>
    <w:rsid w:val="00FC081A"/>
  </w:style>
  <w:style w:type="paragraph" w:customStyle="1" w:styleId="A600F4C5DEDC4FAF9D473F76EDE04E1B">
    <w:name w:val="A600F4C5DEDC4FAF9D473F76EDE04E1B"/>
    <w:rsid w:val="00FC081A"/>
  </w:style>
  <w:style w:type="paragraph" w:customStyle="1" w:styleId="0F67F16F97D24343B18936465F26796B">
    <w:name w:val="0F67F16F97D24343B18936465F26796B"/>
    <w:rsid w:val="00FC081A"/>
  </w:style>
  <w:style w:type="paragraph" w:customStyle="1" w:styleId="2D414106CBF14FAF8B484D1388673F07">
    <w:name w:val="2D414106CBF14FAF8B484D1388673F07"/>
    <w:rsid w:val="00FC081A"/>
  </w:style>
  <w:style w:type="paragraph" w:customStyle="1" w:styleId="5033A3077FD24217A39E2E025D38FA4E">
    <w:name w:val="5033A3077FD24217A39E2E025D38FA4E"/>
    <w:rsid w:val="00FC081A"/>
  </w:style>
  <w:style w:type="paragraph" w:customStyle="1" w:styleId="D72CAC2D09A747FAAF9DBECCFDF44215">
    <w:name w:val="D72CAC2D09A747FAAF9DBECCFDF44215"/>
    <w:rsid w:val="00FC081A"/>
  </w:style>
  <w:style w:type="paragraph" w:customStyle="1" w:styleId="EEFBE65AC4C44C7FB1B19F9148ACB835">
    <w:name w:val="EEFBE65AC4C44C7FB1B19F9148ACB835"/>
    <w:rsid w:val="00FC081A"/>
  </w:style>
  <w:style w:type="paragraph" w:customStyle="1" w:styleId="B714718559DF4E5096429F10EE5699BA">
    <w:name w:val="B714718559DF4E5096429F10EE5699BA"/>
    <w:rsid w:val="00FC081A"/>
  </w:style>
  <w:style w:type="paragraph" w:customStyle="1" w:styleId="414E1E77312E413CA01B5073E809DEA9">
    <w:name w:val="414E1E77312E413CA01B5073E809DEA9"/>
    <w:rsid w:val="00FC08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D39CA00-7651-4E74-8491-B8E8F0FBA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azul y gris.dotx</Template>
  <TotalTime>0</TotalTime>
  <Pages>2</Pages>
  <Words>775</Words>
  <Characters>5383</Characters>
  <Application>Microsoft Office Word</Application>
  <DocSecurity>0</DocSecurity>
  <Lines>199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2026-04-05T14:09:00Z</dcterms:created>
  <dcterms:modified xsi:type="dcterms:W3CDTF">2026-04-06T03:52:00Z</dcterms:modified>
</cp:coreProperties>
</file>