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16" w:type="dxa"/>
        <w:tblInd w:w="-426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026"/>
        <w:gridCol w:w="720"/>
        <w:gridCol w:w="6470"/>
      </w:tblGrid>
      <w:tr w:rsidR="000629D5" w14:paraId="6F4F6182" w14:textId="77777777" w:rsidTr="00E16B8A">
        <w:trPr>
          <w:trHeight w:val="4032"/>
        </w:trPr>
        <w:tc>
          <w:tcPr>
            <w:tcW w:w="4026" w:type="dxa"/>
            <w:vAlign w:val="bottom"/>
          </w:tcPr>
          <w:p w14:paraId="3FB4E1FD" w14:textId="1D596278" w:rsidR="000629D5" w:rsidRDefault="00D55AA5" w:rsidP="001B2ABD">
            <w:pPr>
              <w:tabs>
                <w:tab w:val="left" w:pos="990"/>
              </w:tabs>
              <w:jc w:val="center"/>
            </w:pPr>
            <w:r>
              <w:t xml:space="preserve"> </w:t>
            </w:r>
          </w:p>
        </w:tc>
        <w:tc>
          <w:tcPr>
            <w:tcW w:w="720" w:type="dxa"/>
          </w:tcPr>
          <w:p w14:paraId="194E864C" w14:textId="77777777" w:rsidR="000629D5" w:rsidRDefault="000629D5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 w:val="restart"/>
            <w:vAlign w:val="center"/>
          </w:tcPr>
          <w:p w14:paraId="7482CDD9" w14:textId="77777777" w:rsidR="000629D5" w:rsidRPr="0033037C" w:rsidRDefault="00000000" w:rsidP="00846D4F">
            <w:pPr>
              <w:pStyle w:val="Direccin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-530570983"/>
                <w:placeholder>
                  <w:docPart w:val="D3AEBC6775144A24A05724B900D40E22"/>
                </w:placeholder>
                <w:temporary/>
                <w:showingPlcHdr/>
                <w15:appearance w15:val="hidden"/>
              </w:sdtPr>
              <w:sdtContent>
                <w:r w:rsidR="000629D5" w:rsidRPr="0033037C">
                  <w:rPr>
                    <w:color w:val="FFFFFF" w:themeColor="background1"/>
                    <w:lang w:bidi="es-ES"/>
                  </w:rPr>
                  <w:t>[Nombre del destinatario]</w:t>
                </w:r>
              </w:sdtContent>
            </w:sdt>
          </w:p>
          <w:p w14:paraId="591FFF88" w14:textId="77777777" w:rsidR="000629D5" w:rsidRPr="0033037C" w:rsidRDefault="00000000" w:rsidP="00846D4F">
            <w:pPr>
              <w:pStyle w:val="Direccin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161364655"/>
                <w:placeholder>
                  <w:docPart w:val="D8B0636E86384869AAEDCA24216F8556"/>
                </w:placeholder>
                <w:temporary/>
                <w:showingPlcHdr/>
                <w15:appearance w15:val="hidden"/>
              </w:sdtPr>
              <w:sdtContent>
                <w:r w:rsidR="000629D5" w:rsidRPr="0033037C">
                  <w:rPr>
                    <w:color w:val="FFFFFF" w:themeColor="background1"/>
                    <w:lang w:bidi="es-ES"/>
                  </w:rPr>
                  <w:t>[Título]</w:t>
                </w:r>
              </w:sdtContent>
            </w:sdt>
          </w:p>
          <w:p w14:paraId="3B9AEE6E" w14:textId="77777777" w:rsidR="000629D5" w:rsidRPr="0033037C" w:rsidRDefault="00000000" w:rsidP="00846D4F">
            <w:pPr>
              <w:pStyle w:val="Direccin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-1371762988"/>
                <w:placeholder>
                  <w:docPart w:val="B9B147596FE14C7FB49F5E787A02A252"/>
                </w:placeholder>
                <w:temporary/>
                <w:showingPlcHdr/>
                <w15:appearance w15:val="hidden"/>
              </w:sdtPr>
              <w:sdtContent>
                <w:r w:rsidR="000629D5" w:rsidRPr="0033037C">
                  <w:rPr>
                    <w:color w:val="FFFFFF" w:themeColor="background1"/>
                    <w:lang w:bidi="es-ES"/>
                  </w:rPr>
                  <w:t>[Compañía]</w:t>
                </w:r>
              </w:sdtContent>
            </w:sdt>
          </w:p>
          <w:p w14:paraId="41B9CCA0" w14:textId="77777777" w:rsidR="000629D5" w:rsidRPr="0033037C" w:rsidRDefault="00000000" w:rsidP="00846D4F">
            <w:pPr>
              <w:pStyle w:val="Direccin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-1451239978"/>
                <w:placeholder>
                  <w:docPart w:val="1A05B1C440CB49778B268E3CD6FE9D5F"/>
                </w:placeholder>
                <w:temporary/>
                <w:showingPlcHdr/>
                <w15:appearance w15:val="hidden"/>
              </w:sdtPr>
              <w:sdtContent>
                <w:r w:rsidR="000629D5" w:rsidRPr="0033037C">
                  <w:rPr>
                    <w:color w:val="FFFFFF" w:themeColor="background1"/>
                    <w:lang w:bidi="es-ES"/>
                  </w:rPr>
                  <w:t>[Dirección del destinatario]</w:t>
                </w:r>
              </w:sdtContent>
            </w:sdt>
          </w:p>
          <w:p w14:paraId="0FEBE7BA" w14:textId="77777777" w:rsidR="000629D5" w:rsidRPr="0033037C" w:rsidRDefault="00000000" w:rsidP="00846D4F">
            <w:pPr>
              <w:pStyle w:val="Direccin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id w:val="-810639550"/>
                <w:placeholder>
                  <w:docPart w:val="018DF89BE5A947F6938AC59AF448778D"/>
                </w:placeholder>
                <w:temporary/>
                <w:showingPlcHdr/>
                <w15:appearance w15:val="hidden"/>
              </w:sdtPr>
              <w:sdtContent>
                <w:r w:rsidR="000629D5" w:rsidRPr="0033037C">
                  <w:rPr>
                    <w:color w:val="FFFFFF" w:themeColor="background1"/>
                    <w:lang w:bidi="es-ES"/>
                  </w:rPr>
                  <w:t>[Ciudad y código postal del destinatario]</w:t>
                </w:r>
              </w:sdtContent>
            </w:sdt>
          </w:p>
          <w:p w14:paraId="23178C96" w14:textId="194EFB62" w:rsidR="0033037C" w:rsidRPr="0033037C" w:rsidRDefault="0033037C" w:rsidP="0033037C">
            <w:pPr>
              <w:rPr>
                <w:lang w:val="es-EC" w:bidi="es-ES"/>
              </w:rPr>
            </w:pPr>
            <w:r w:rsidRPr="0033037C">
              <w:rPr>
                <w:lang w:val="es-EC" w:bidi="es-ES"/>
              </w:rPr>
              <w:t>Estimado</w:t>
            </w:r>
            <w:r>
              <w:rPr>
                <w:lang w:val="es-EC" w:bidi="es-ES"/>
              </w:rPr>
              <w:t>(</w:t>
            </w:r>
            <w:r w:rsidRPr="0033037C">
              <w:rPr>
                <w:lang w:val="es-EC" w:bidi="es-ES"/>
              </w:rPr>
              <w:t>a</w:t>
            </w:r>
            <w:r>
              <w:rPr>
                <w:lang w:val="es-EC" w:bidi="es-ES"/>
              </w:rPr>
              <w:t>)</w:t>
            </w:r>
            <w:r w:rsidRPr="0033037C">
              <w:rPr>
                <w:lang w:val="es-EC" w:bidi="es-ES"/>
              </w:rPr>
              <w:t>,</w:t>
            </w:r>
          </w:p>
          <w:p w14:paraId="59792E62" w14:textId="77777777" w:rsidR="0033037C" w:rsidRPr="0033037C" w:rsidRDefault="0033037C" w:rsidP="0033037C">
            <w:pPr>
              <w:jc w:val="both"/>
              <w:rPr>
                <w:lang w:val="es-EC" w:bidi="es-ES"/>
              </w:rPr>
            </w:pPr>
            <w:r w:rsidRPr="0033037C">
              <w:rPr>
                <w:lang w:val="es-EC" w:bidi="es-ES"/>
              </w:rPr>
              <w:t>Me permito presentarme como Ingeniero en Sistemas Computacionales con más de quince años de experiencia en desarrollo de software y arquitectura técnica, especializado en la definición de soluciones tecnológicas robustas, escalables y alineadas a los objetivos estratégicos del negocio.</w:t>
            </w:r>
          </w:p>
          <w:p w14:paraId="18F541EA" w14:textId="77777777" w:rsidR="0033037C" w:rsidRPr="0033037C" w:rsidRDefault="0033037C" w:rsidP="0033037C">
            <w:pPr>
              <w:jc w:val="both"/>
              <w:rPr>
                <w:lang w:val="es-EC" w:bidi="es-ES"/>
              </w:rPr>
            </w:pPr>
            <w:r w:rsidRPr="0033037C">
              <w:rPr>
                <w:lang w:val="es-EC" w:bidi="es-ES"/>
              </w:rPr>
              <w:t xml:space="preserve">A lo largo de mi trayectoria he desempeñado roles como Arquitecto de Desarrollo, Líder de Desarrollo y Analista Desarrollador Senior en empresas del sector farmacéutico y de servicios, liderando iniciativas de transformación digital, implementación de </w:t>
            </w:r>
            <w:proofErr w:type="spellStart"/>
            <w:r w:rsidRPr="0033037C">
              <w:rPr>
                <w:lang w:val="es-EC" w:bidi="es-ES"/>
              </w:rPr>
              <w:t>eCommerce</w:t>
            </w:r>
            <w:proofErr w:type="spellEnd"/>
            <w:r w:rsidRPr="0033037C">
              <w:rPr>
                <w:lang w:val="es-EC" w:bidi="es-ES"/>
              </w:rPr>
              <w:t xml:space="preserve"> y evolución de sistemas ERP. Mi enfoque se centra en la construcción de arquitecturas modernas basadas en microservicios, contenedores y buenas prácticas de ingeniería, garantizando calidad, mantenibilidad y alto rendimiento.</w:t>
            </w:r>
          </w:p>
          <w:p w14:paraId="13EE7F75" w14:textId="77777777" w:rsidR="0033037C" w:rsidRPr="0033037C" w:rsidRDefault="0033037C" w:rsidP="0033037C">
            <w:pPr>
              <w:jc w:val="both"/>
              <w:rPr>
                <w:lang w:val="es-EC" w:bidi="es-ES"/>
              </w:rPr>
            </w:pPr>
            <w:r w:rsidRPr="0033037C">
              <w:rPr>
                <w:lang w:val="es-EC" w:bidi="es-ES"/>
              </w:rPr>
              <w:t xml:space="preserve">Cuento con amplia experiencia en tecnologías </w:t>
            </w:r>
            <w:proofErr w:type="spellStart"/>
            <w:r w:rsidRPr="0033037C">
              <w:rPr>
                <w:lang w:val="es-EC" w:bidi="es-ES"/>
              </w:rPr>
              <w:t>backend</w:t>
            </w:r>
            <w:proofErr w:type="spellEnd"/>
            <w:r w:rsidRPr="0033037C">
              <w:rPr>
                <w:lang w:val="es-EC" w:bidi="es-ES"/>
              </w:rPr>
              <w:t xml:space="preserve"> (principalmente .NET, Node.js, Java y Python), desarrollo de </w:t>
            </w:r>
            <w:proofErr w:type="spellStart"/>
            <w:r w:rsidRPr="0033037C">
              <w:rPr>
                <w:lang w:val="es-EC" w:bidi="es-ES"/>
              </w:rPr>
              <w:t>APIs</w:t>
            </w:r>
            <w:proofErr w:type="spellEnd"/>
            <w:r w:rsidRPr="0033037C">
              <w:rPr>
                <w:lang w:val="es-EC" w:bidi="es-ES"/>
              </w:rPr>
              <w:t xml:space="preserve"> REST, integración de sistemas y gestión de bases de datos como SQL Server, PostgreSQL y Oracle. Asimismo, he trabajado con herramientas de DevOps como Docker, </w:t>
            </w:r>
            <w:proofErr w:type="spellStart"/>
            <w:r w:rsidRPr="0033037C">
              <w:rPr>
                <w:lang w:val="es-EC" w:bidi="es-ES"/>
              </w:rPr>
              <w:t>Kubernetes</w:t>
            </w:r>
            <w:proofErr w:type="spellEnd"/>
            <w:r w:rsidRPr="0033037C">
              <w:rPr>
                <w:lang w:val="es-EC" w:bidi="es-ES"/>
              </w:rPr>
              <w:t xml:space="preserve"> y pipelines de integración continua, así como soluciones de BI y ETL como Pentaho y SSIS.</w:t>
            </w:r>
          </w:p>
          <w:p w14:paraId="3F9C6FFD" w14:textId="77777777" w:rsidR="0033037C" w:rsidRPr="0033037C" w:rsidRDefault="0033037C" w:rsidP="0033037C">
            <w:pPr>
              <w:jc w:val="both"/>
              <w:rPr>
                <w:lang w:val="es-EC" w:bidi="es-ES"/>
              </w:rPr>
            </w:pPr>
            <w:r w:rsidRPr="0033037C">
              <w:rPr>
                <w:lang w:val="es-EC" w:bidi="es-ES"/>
              </w:rPr>
              <w:t>Me caracterizo por mi capacidad de liderazgo técnico, resolución de problemas complejos y orientación a resultados, aportando valor tanto a nivel estratégico como operativo. Actualmente, continúo fortaleciendo mis competencias mediante estudios de maestría en Dirección y Gestión de Tecnologías.</w:t>
            </w:r>
          </w:p>
          <w:p w14:paraId="6F81177F" w14:textId="77777777" w:rsidR="0033037C" w:rsidRDefault="0033037C" w:rsidP="0033037C">
            <w:pPr>
              <w:jc w:val="both"/>
              <w:rPr>
                <w:lang w:val="es-EC" w:bidi="es-ES"/>
              </w:rPr>
            </w:pPr>
            <w:r w:rsidRPr="0033037C">
              <w:rPr>
                <w:lang w:val="es-EC" w:bidi="es-ES"/>
              </w:rPr>
              <w:t>Estoy interesado en aportar mi experiencia en entornos donde la innovación, la calidad técnica y la mejora continua sean pilares fundamentales. Quedo a su disposición para ampliar cualquier información y conversar sobre cómo puedo contribuir a su organización.</w:t>
            </w:r>
          </w:p>
          <w:p w14:paraId="07E5B276" w14:textId="77777777" w:rsidR="0033037C" w:rsidRDefault="0033037C" w:rsidP="0033037C">
            <w:pPr>
              <w:jc w:val="both"/>
              <w:rPr>
                <w:lang w:val="es-EC" w:bidi="es-ES"/>
              </w:rPr>
            </w:pPr>
          </w:p>
          <w:p w14:paraId="0FE22195" w14:textId="77777777" w:rsidR="0033037C" w:rsidRDefault="0033037C" w:rsidP="0033037C">
            <w:pPr>
              <w:jc w:val="both"/>
              <w:rPr>
                <w:lang w:val="es-EC" w:bidi="es-ES"/>
              </w:rPr>
            </w:pPr>
          </w:p>
          <w:p w14:paraId="31F63552" w14:textId="77777777" w:rsidR="0033037C" w:rsidRDefault="0033037C" w:rsidP="0033037C">
            <w:pPr>
              <w:jc w:val="both"/>
              <w:rPr>
                <w:lang w:val="es-EC" w:bidi="es-ES"/>
              </w:rPr>
            </w:pPr>
          </w:p>
          <w:p w14:paraId="3745990B" w14:textId="77777777" w:rsidR="0033037C" w:rsidRDefault="0033037C" w:rsidP="0033037C">
            <w:pPr>
              <w:jc w:val="both"/>
              <w:rPr>
                <w:lang w:val="es-EC" w:bidi="es-ES"/>
              </w:rPr>
            </w:pPr>
          </w:p>
          <w:p w14:paraId="03023D25" w14:textId="77777777" w:rsidR="0033037C" w:rsidRPr="0033037C" w:rsidRDefault="0033037C" w:rsidP="0033037C">
            <w:pPr>
              <w:jc w:val="both"/>
              <w:rPr>
                <w:lang w:val="es-EC" w:bidi="es-ES"/>
              </w:rPr>
            </w:pPr>
          </w:p>
          <w:p w14:paraId="7C11AC60" w14:textId="77777777" w:rsidR="0033037C" w:rsidRDefault="0033037C" w:rsidP="0033037C">
            <w:pPr>
              <w:rPr>
                <w:lang w:val="es-EC" w:bidi="es-ES"/>
              </w:rPr>
            </w:pPr>
            <w:r w:rsidRPr="0033037C">
              <w:rPr>
                <w:lang w:val="es-EC" w:bidi="es-ES"/>
              </w:rPr>
              <w:t>Atentamente,</w:t>
            </w:r>
          </w:p>
          <w:p w14:paraId="6F000868" w14:textId="388F9B2A" w:rsidR="000629D5" w:rsidRDefault="0033037C" w:rsidP="0033037C">
            <w:r w:rsidRPr="0033037C">
              <w:rPr>
                <w:lang w:val="es-EC" w:bidi="es-ES"/>
              </w:rPr>
              <w:br/>
              <w:t>José Roberto Valverde Naranjo</w:t>
            </w:r>
            <w:r w:rsidRPr="0033037C">
              <w:rPr>
                <w:lang w:val="es-EC" w:bidi="es-ES"/>
              </w:rPr>
              <w:br/>
              <w:t>Ingeniero en Sistemas Computacionales</w:t>
            </w:r>
          </w:p>
        </w:tc>
      </w:tr>
      <w:tr w:rsidR="000629D5" w14:paraId="58074FC0" w14:textId="77777777" w:rsidTr="00E16B8A">
        <w:trPr>
          <w:trHeight w:val="9504"/>
        </w:trPr>
        <w:tc>
          <w:tcPr>
            <w:tcW w:w="4026" w:type="dxa"/>
            <w:vAlign w:val="bottom"/>
          </w:tcPr>
          <w:p w14:paraId="535CAF70" w14:textId="19984835" w:rsidR="000629D5" w:rsidRPr="00846D4F" w:rsidRDefault="00E16B8A" w:rsidP="00846D4F">
            <w:pPr>
              <w:pStyle w:val="Ttulo"/>
            </w:pPr>
            <w:r>
              <w:t>Jose Roberto Valverde naranjo</w:t>
            </w:r>
          </w:p>
          <w:p w14:paraId="4CDDCE3B" w14:textId="705B6B01" w:rsidR="000629D5" w:rsidRPr="004D74A1" w:rsidRDefault="00F712E8" w:rsidP="001630D7">
            <w:pPr>
              <w:pStyle w:val="Subttulo"/>
              <w:rPr>
                <w:color w:val="auto"/>
                <w:spacing w:val="0"/>
                <w:w w:val="100"/>
                <w:sz w:val="20"/>
                <w:szCs w:val="22"/>
                <w:lang w:val="es-EC" w:bidi="es-ES"/>
              </w:rPr>
            </w:pPr>
            <w:r w:rsidRPr="00FD4AAC">
              <w:rPr>
                <w:color w:val="auto"/>
                <w:spacing w:val="0"/>
                <w:w w:val="100"/>
                <w:sz w:val="20"/>
                <w:szCs w:val="22"/>
                <w:lang w:val="es-EC" w:bidi="es-ES"/>
              </w:rPr>
              <w:t xml:space="preserve">Software </w:t>
            </w:r>
            <w:proofErr w:type="spellStart"/>
            <w:r w:rsidRPr="00FD4AAC">
              <w:rPr>
                <w:color w:val="auto"/>
                <w:spacing w:val="0"/>
                <w:w w:val="100"/>
                <w:sz w:val="20"/>
                <w:szCs w:val="22"/>
                <w:lang w:val="es-EC" w:bidi="es-ES"/>
              </w:rPr>
              <w:t>Architect</w:t>
            </w:r>
            <w:proofErr w:type="spellEnd"/>
            <w:r w:rsidRPr="00FD4AAC">
              <w:rPr>
                <w:color w:val="auto"/>
                <w:spacing w:val="0"/>
                <w:w w:val="100"/>
                <w:sz w:val="20"/>
                <w:szCs w:val="22"/>
                <w:lang w:val="es-EC" w:bidi="es-ES"/>
              </w:rPr>
              <w:t xml:space="preserve"> </w:t>
            </w:r>
            <w:r w:rsidR="00304277" w:rsidRPr="00FD4AAC">
              <w:rPr>
                <w:color w:val="auto"/>
                <w:spacing w:val="0"/>
                <w:w w:val="100"/>
                <w:sz w:val="20"/>
                <w:szCs w:val="22"/>
                <w:lang w:val="es-EC" w:bidi="es-ES"/>
              </w:rPr>
              <w:t>|</w:t>
            </w:r>
            <w:proofErr w:type="spellStart"/>
            <w:r w:rsidRPr="00FD4AAC">
              <w:rPr>
                <w:color w:val="auto"/>
                <w:spacing w:val="0"/>
                <w:w w:val="100"/>
                <w:sz w:val="20"/>
                <w:szCs w:val="22"/>
                <w:lang w:val="es-EC" w:bidi="es-ES"/>
              </w:rPr>
              <w:t>Technical</w:t>
            </w:r>
            <w:proofErr w:type="spellEnd"/>
            <w:r w:rsidRPr="00FD4AAC">
              <w:rPr>
                <w:color w:val="auto"/>
                <w:spacing w:val="0"/>
                <w:w w:val="100"/>
                <w:sz w:val="20"/>
                <w:szCs w:val="22"/>
                <w:lang w:val="es-EC" w:bidi="es-ES"/>
              </w:rPr>
              <w:t xml:space="preserve"> Lead | Senior </w:t>
            </w:r>
            <w:proofErr w:type="spellStart"/>
            <w:r w:rsidRPr="00FD4AAC">
              <w:rPr>
                <w:color w:val="auto"/>
                <w:spacing w:val="0"/>
                <w:w w:val="100"/>
                <w:sz w:val="20"/>
                <w:szCs w:val="22"/>
                <w:lang w:val="es-EC" w:bidi="es-ES"/>
              </w:rPr>
              <w:t>Backend</w:t>
            </w:r>
            <w:proofErr w:type="spellEnd"/>
            <w:r w:rsidRPr="00FD4AAC">
              <w:rPr>
                <w:color w:val="auto"/>
                <w:spacing w:val="0"/>
                <w:w w:val="100"/>
                <w:sz w:val="20"/>
                <w:szCs w:val="22"/>
                <w:lang w:val="es-EC" w:bidi="es-ES"/>
              </w:rPr>
              <w:t xml:space="preserve"> Engineer</w:t>
            </w:r>
          </w:p>
          <w:p w14:paraId="68A4B36D" w14:textId="77777777" w:rsidR="001630D7" w:rsidRPr="001630D7" w:rsidRDefault="001630D7" w:rsidP="001630D7"/>
          <w:sdt>
            <w:sdtPr>
              <w:id w:val="-1954003311"/>
              <w:placeholder>
                <w:docPart w:val="7DA808BED35840D6A9E1768ECDFAA15C"/>
              </w:placeholder>
              <w:temporary/>
              <w:showingPlcHdr/>
              <w15:appearance w15:val="hidden"/>
            </w:sdtPr>
            <w:sdtContent>
              <w:p w14:paraId="743D974E" w14:textId="77777777" w:rsidR="000629D5" w:rsidRPr="00846D4F" w:rsidRDefault="000629D5" w:rsidP="00846D4F">
                <w:pPr>
                  <w:pStyle w:val="Ttulo2"/>
                </w:pPr>
                <w:r w:rsidRPr="000E1CBF">
                  <w:rPr>
                    <w:rStyle w:val="Ttulo2Car"/>
                    <w:b/>
                    <w:color w:val="548AB7" w:themeColor="accent1" w:themeShade="BF"/>
                    <w:lang w:bidi="es-ES"/>
                  </w:rPr>
                  <w:t>CONTACTO</w:t>
                </w:r>
              </w:p>
            </w:sdtContent>
          </w:sdt>
          <w:sdt>
            <w:sdtPr>
              <w:id w:val="1111563247"/>
              <w:placeholder>
                <w:docPart w:val="7DDD6E133C4848E6844A9AD338CE66A1"/>
              </w:placeholder>
              <w:temporary/>
              <w:showingPlcHdr/>
              <w15:appearance w15:val="hidden"/>
            </w:sdtPr>
            <w:sdtContent>
              <w:p w14:paraId="79E27E6C" w14:textId="77777777" w:rsidR="000629D5" w:rsidRDefault="000629D5" w:rsidP="000629D5">
                <w:pPr>
                  <w:pStyle w:val="Informacindecontacto"/>
                </w:pPr>
                <w:r w:rsidRPr="004D3011">
                  <w:rPr>
                    <w:lang w:bidi="es-ES"/>
                  </w:rPr>
                  <w:t>TELÉFONO:</w:t>
                </w:r>
              </w:p>
            </w:sdtContent>
          </w:sdt>
          <w:p w14:paraId="0118F571" w14:textId="56850670" w:rsidR="000629D5" w:rsidRDefault="00E16B8A" w:rsidP="000629D5">
            <w:pPr>
              <w:pStyle w:val="Informacindecontacto"/>
            </w:pPr>
            <w:r>
              <w:t>+</w:t>
            </w:r>
            <w:r w:rsidRPr="00E16B8A">
              <w:t>593</w:t>
            </w:r>
            <w:r>
              <w:t xml:space="preserve"> </w:t>
            </w:r>
            <w:r w:rsidRPr="00E16B8A">
              <w:t>993154323</w:t>
            </w:r>
          </w:p>
          <w:p w14:paraId="358C9B6F" w14:textId="77777777" w:rsidR="000629D5" w:rsidRPr="004D3011" w:rsidRDefault="000629D5" w:rsidP="000629D5">
            <w:pPr>
              <w:pStyle w:val="Sinespaciado"/>
            </w:pPr>
          </w:p>
          <w:sdt>
            <w:sdtPr>
              <w:id w:val="67859272"/>
              <w:placeholder>
                <w:docPart w:val="B482090F8A094B29AA223C6D81EC652A"/>
              </w:placeholder>
              <w:temporary/>
              <w:showingPlcHdr/>
              <w15:appearance w15:val="hidden"/>
            </w:sdtPr>
            <w:sdtContent>
              <w:p w14:paraId="6E33D1AE" w14:textId="77777777" w:rsidR="000629D5" w:rsidRDefault="000629D5" w:rsidP="000629D5">
                <w:pPr>
                  <w:pStyle w:val="Informacindecontacto"/>
                </w:pPr>
                <w:r w:rsidRPr="004D3011">
                  <w:rPr>
                    <w:lang w:bidi="es-ES"/>
                  </w:rPr>
                  <w:t>SITIO WEB:</w:t>
                </w:r>
              </w:p>
            </w:sdtContent>
          </w:sdt>
          <w:p w14:paraId="1DC7B205" w14:textId="77777777" w:rsidR="00766C9A" w:rsidRDefault="00766C9A" w:rsidP="00766C9A">
            <w:pPr>
              <w:pStyle w:val="Ttulo3"/>
              <w:rPr>
                <w:rFonts w:eastAsiaTheme="minorEastAsia" w:cstheme="minorBidi"/>
                <w:b w:val="0"/>
                <w:caps w:val="0"/>
                <w:sz w:val="18"/>
                <w:szCs w:val="22"/>
              </w:rPr>
            </w:pPr>
            <w:hyperlink r:id="rId10" w:history="1">
              <w:r w:rsidRPr="006D7E85">
                <w:rPr>
                  <w:rStyle w:val="Hipervnculo"/>
                  <w:rFonts w:eastAsiaTheme="minorEastAsia" w:cstheme="minorBidi"/>
                  <w:b w:val="0"/>
                  <w:bCs/>
                  <w:caps w:val="0"/>
                  <w:sz w:val="18"/>
                  <w:szCs w:val="22"/>
                </w:rPr>
                <w:t>linkedin.com/in/jose-roberto-valverde-naranjo-6b0127134</w:t>
              </w:r>
            </w:hyperlink>
          </w:p>
          <w:p w14:paraId="7B78DBB3" w14:textId="77777777" w:rsidR="000629D5" w:rsidRDefault="000629D5" w:rsidP="000629D5">
            <w:pPr>
              <w:pStyle w:val="Sinespaciado"/>
            </w:pPr>
          </w:p>
          <w:sdt>
            <w:sdtPr>
              <w:id w:val="-240260293"/>
              <w:placeholder>
                <w:docPart w:val="59D55425354A4512B2519B61305ED7CC"/>
              </w:placeholder>
              <w:temporary/>
              <w:showingPlcHdr/>
              <w15:appearance w15:val="hidden"/>
            </w:sdtPr>
            <w:sdtContent>
              <w:p w14:paraId="66914E12" w14:textId="77777777" w:rsidR="000629D5" w:rsidRDefault="000629D5" w:rsidP="000629D5">
                <w:pPr>
                  <w:pStyle w:val="Informacindecontacto"/>
                </w:pPr>
                <w:r w:rsidRPr="004D3011">
                  <w:rPr>
                    <w:lang w:bidi="es-ES"/>
                  </w:rPr>
                  <w:t>CORREO ELECTRÓNICO:</w:t>
                </w:r>
              </w:p>
            </w:sdtContent>
          </w:sdt>
          <w:p w14:paraId="6F6D060B" w14:textId="7261F244" w:rsidR="000629D5" w:rsidRPr="00846D4F" w:rsidRDefault="00304277" w:rsidP="000629D5">
            <w:pPr>
              <w:pStyle w:val="Informacindecontacto"/>
              <w:rPr>
                <w:rStyle w:val="Hipervnculo"/>
              </w:rPr>
            </w:pPr>
            <w:r>
              <w:rPr>
                <w:rStyle w:val="Hipervnculo"/>
              </w:rPr>
              <w:t>jrvalverden@hotmail.com</w:t>
            </w:r>
          </w:p>
        </w:tc>
        <w:tc>
          <w:tcPr>
            <w:tcW w:w="720" w:type="dxa"/>
          </w:tcPr>
          <w:p w14:paraId="448DB75A" w14:textId="77777777" w:rsidR="000629D5" w:rsidRDefault="000629D5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0BBFCC25" w14:textId="77777777" w:rsidR="000629D5" w:rsidRPr="004D3011" w:rsidRDefault="000629D5" w:rsidP="004D3011">
            <w:pPr>
              <w:rPr>
                <w:color w:val="FFFFFF" w:themeColor="background1"/>
              </w:rPr>
            </w:pPr>
          </w:p>
        </w:tc>
      </w:tr>
    </w:tbl>
    <w:p w14:paraId="2B8B6E50" w14:textId="77777777" w:rsidR="00E01D15" w:rsidRPr="00846D4F" w:rsidRDefault="00E01D15" w:rsidP="0033037C">
      <w:pPr>
        <w:tabs>
          <w:tab w:val="left" w:pos="990"/>
        </w:tabs>
        <w:spacing w:after="0"/>
        <w:rPr>
          <w:sz w:val="8"/>
        </w:rPr>
      </w:pPr>
    </w:p>
    <w:sectPr w:rsidR="00E01D15" w:rsidRPr="00846D4F" w:rsidSect="00B821B0">
      <w:head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D462C" w14:textId="77777777" w:rsidR="00D15039" w:rsidRDefault="00D15039" w:rsidP="000C45FF">
      <w:r>
        <w:separator/>
      </w:r>
    </w:p>
  </w:endnote>
  <w:endnote w:type="continuationSeparator" w:id="0">
    <w:p w14:paraId="7B9E2AAC" w14:textId="77777777" w:rsidR="00D15039" w:rsidRDefault="00D15039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49420" w14:textId="77777777" w:rsidR="00D15039" w:rsidRDefault="00D15039" w:rsidP="000C45FF">
      <w:r>
        <w:separator/>
      </w:r>
    </w:p>
  </w:footnote>
  <w:footnote w:type="continuationSeparator" w:id="0">
    <w:p w14:paraId="2D7FC9D6" w14:textId="77777777" w:rsidR="00D15039" w:rsidRDefault="00D15039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266F2" w14:textId="77777777" w:rsidR="000C45FF" w:rsidRDefault="000C45FF">
    <w:pPr>
      <w:pStyle w:val="Encabezado"/>
    </w:pPr>
    <w:r>
      <w:rPr>
        <w:noProof/>
        <w:lang w:bidi="es-ES"/>
      </w:rPr>
      <w:drawing>
        <wp:anchor distT="0" distB="0" distL="114300" distR="114300" simplePos="0" relativeHeight="251658240" behindDoc="1" locked="0" layoutInCell="1" allowOverlap="1" wp14:anchorId="39402EC1" wp14:editId="57BC70EA">
          <wp:simplePos x="0" y="0"/>
          <wp:positionH relativeFrom="page">
            <wp:posOffset>154379</wp:posOffset>
          </wp:positionH>
          <wp:positionV relativeFrom="page">
            <wp:posOffset>237506</wp:posOffset>
          </wp:positionV>
          <wp:extent cx="7259823" cy="10224474"/>
          <wp:effectExtent l="0" t="0" r="0" b="5715"/>
          <wp:wrapNone/>
          <wp:docPr id="3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656" cy="1024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00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98"/>
    <w:rsid w:val="00036450"/>
    <w:rsid w:val="00061C84"/>
    <w:rsid w:val="000629D5"/>
    <w:rsid w:val="000706E0"/>
    <w:rsid w:val="00076632"/>
    <w:rsid w:val="000C45FF"/>
    <w:rsid w:val="000E1CBF"/>
    <w:rsid w:val="000E3FD1"/>
    <w:rsid w:val="000E69A7"/>
    <w:rsid w:val="000F46E6"/>
    <w:rsid w:val="001630D7"/>
    <w:rsid w:val="00176642"/>
    <w:rsid w:val="00180329"/>
    <w:rsid w:val="0019001F"/>
    <w:rsid w:val="001901B8"/>
    <w:rsid w:val="001A74A5"/>
    <w:rsid w:val="001B2ABD"/>
    <w:rsid w:val="001D2335"/>
    <w:rsid w:val="001E1759"/>
    <w:rsid w:val="001F1ECC"/>
    <w:rsid w:val="0022271F"/>
    <w:rsid w:val="002400EB"/>
    <w:rsid w:val="00244620"/>
    <w:rsid w:val="00256CF7"/>
    <w:rsid w:val="00304277"/>
    <w:rsid w:val="0030481B"/>
    <w:rsid w:val="0033037C"/>
    <w:rsid w:val="003455CB"/>
    <w:rsid w:val="004071FC"/>
    <w:rsid w:val="00445947"/>
    <w:rsid w:val="004813B3"/>
    <w:rsid w:val="00496591"/>
    <w:rsid w:val="004C63E4"/>
    <w:rsid w:val="004D3011"/>
    <w:rsid w:val="004D74A1"/>
    <w:rsid w:val="005645EE"/>
    <w:rsid w:val="005D6289"/>
    <w:rsid w:val="005E39D5"/>
    <w:rsid w:val="006108E5"/>
    <w:rsid w:val="00612544"/>
    <w:rsid w:val="0062123A"/>
    <w:rsid w:val="00646E75"/>
    <w:rsid w:val="006610D6"/>
    <w:rsid w:val="006771D0"/>
    <w:rsid w:val="00715FCB"/>
    <w:rsid w:val="00743101"/>
    <w:rsid w:val="007637B1"/>
    <w:rsid w:val="00766C9A"/>
    <w:rsid w:val="00781898"/>
    <w:rsid w:val="007867A0"/>
    <w:rsid w:val="007927F5"/>
    <w:rsid w:val="00802CA0"/>
    <w:rsid w:val="00846D4F"/>
    <w:rsid w:val="00896CBD"/>
    <w:rsid w:val="008C1736"/>
    <w:rsid w:val="00922D5C"/>
    <w:rsid w:val="00973105"/>
    <w:rsid w:val="009E7C63"/>
    <w:rsid w:val="00A10A67"/>
    <w:rsid w:val="00A2118D"/>
    <w:rsid w:val="00AD76E2"/>
    <w:rsid w:val="00B20152"/>
    <w:rsid w:val="00B70850"/>
    <w:rsid w:val="00B821B0"/>
    <w:rsid w:val="00B90AB2"/>
    <w:rsid w:val="00C066B6"/>
    <w:rsid w:val="00C37BA1"/>
    <w:rsid w:val="00C4674C"/>
    <w:rsid w:val="00C506CF"/>
    <w:rsid w:val="00C72BED"/>
    <w:rsid w:val="00C9578B"/>
    <w:rsid w:val="00CA562E"/>
    <w:rsid w:val="00CB02B9"/>
    <w:rsid w:val="00CB2D30"/>
    <w:rsid w:val="00D15039"/>
    <w:rsid w:val="00D2522B"/>
    <w:rsid w:val="00D55AA5"/>
    <w:rsid w:val="00D82F2F"/>
    <w:rsid w:val="00DA694B"/>
    <w:rsid w:val="00DD172A"/>
    <w:rsid w:val="00E01D15"/>
    <w:rsid w:val="00E16B8A"/>
    <w:rsid w:val="00E25A26"/>
    <w:rsid w:val="00E55D74"/>
    <w:rsid w:val="00E866EC"/>
    <w:rsid w:val="00E93B74"/>
    <w:rsid w:val="00EB3A62"/>
    <w:rsid w:val="00F5234D"/>
    <w:rsid w:val="00F60274"/>
    <w:rsid w:val="00F712E8"/>
    <w:rsid w:val="00F77FB9"/>
    <w:rsid w:val="00FB068F"/>
    <w:rsid w:val="00FD4AAC"/>
    <w:rsid w:val="00F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A3FC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176642"/>
    <w:pPr>
      <w:spacing w:after="200"/>
    </w:pPr>
    <w:rPr>
      <w:sz w:val="20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4D301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0E69A7"/>
    <w:rPr>
      <w:caps/>
      <w:color w:val="000000" w:themeColor="text1"/>
      <w:sz w:val="74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0E69A7"/>
    <w:rPr>
      <w:caps/>
      <w:color w:val="000000" w:themeColor="text1"/>
      <w:sz w:val="74"/>
      <w:szCs w:val="76"/>
    </w:rPr>
  </w:style>
  <w:style w:type="character" w:styleId="nfasis">
    <w:name w:val="Emphasis"/>
    <w:basedOn w:val="Fuentedeprrafopredeter"/>
    <w:uiPriority w:val="11"/>
    <w:semiHidden/>
    <w:qFormat/>
    <w:rsid w:val="00E25A26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036450"/>
  </w:style>
  <w:style w:type="character" w:customStyle="1" w:styleId="FechaCar">
    <w:name w:val="Fecha Car"/>
    <w:basedOn w:val="Fuentedeprrafopredeter"/>
    <w:link w:val="Fecha"/>
    <w:uiPriority w:val="99"/>
    <w:rsid w:val="00036450"/>
    <w:rPr>
      <w:sz w:val="18"/>
      <w:szCs w:val="22"/>
    </w:rPr>
  </w:style>
  <w:style w:type="character" w:styleId="Hipervnculo">
    <w:name w:val="Hyperlink"/>
    <w:basedOn w:val="Fuentedeprrafopredeter"/>
    <w:uiPriority w:val="99"/>
    <w:rsid w:val="00E93B74"/>
    <w:rPr>
      <w:color w:val="B85A22" w:themeColor="accent2" w:themeShade="BF"/>
      <w:u w:val="single"/>
    </w:rPr>
  </w:style>
  <w:style w:type="character" w:styleId="Mencinsinresolver">
    <w:name w:val="Unresolved Mention"/>
    <w:basedOn w:val="Fuentedeprrafopredeter"/>
    <w:uiPriority w:val="99"/>
    <w:semiHidden/>
    <w:rsid w:val="004813B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45FF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45FF"/>
    <w:rPr>
      <w:sz w:val="22"/>
      <w:szCs w:val="22"/>
    </w:rPr>
  </w:style>
  <w:style w:type="table" w:styleId="Tablaconcuadrcula">
    <w:name w:val="Table Grid"/>
    <w:basedOn w:val="Tabla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B2ABD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9D5"/>
    <w:pPr>
      <w:spacing w:after="480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0629D5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9D5"/>
    <w:rPr>
      <w:rFonts w:asciiTheme="majorHAnsi" w:eastAsiaTheme="majorEastAsia" w:hAnsiTheme="majorHAnsi" w:cstheme="majorBidi"/>
      <w:b/>
      <w:caps/>
      <w:sz w:val="22"/>
    </w:rPr>
  </w:style>
  <w:style w:type="paragraph" w:styleId="Listaconvietas">
    <w:name w:val="List Bullet"/>
    <w:basedOn w:val="Normal"/>
    <w:uiPriority w:val="5"/>
    <w:rsid w:val="000629D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  <w:lang w:eastAsia="en-US"/>
    </w:rPr>
  </w:style>
  <w:style w:type="character" w:customStyle="1" w:styleId="Textogris">
    <w:name w:val="Texto gris"/>
    <w:basedOn w:val="Fuentedeprrafopredeter"/>
    <w:uiPriority w:val="4"/>
    <w:semiHidden/>
    <w:qFormat/>
    <w:rsid w:val="000629D5"/>
    <w:rPr>
      <w:color w:val="808080" w:themeColor="background1" w:themeShade="80"/>
    </w:rPr>
  </w:style>
  <w:style w:type="paragraph" w:customStyle="1" w:styleId="Direccin">
    <w:name w:val="Dirección"/>
    <w:basedOn w:val="Normal"/>
    <w:qFormat/>
    <w:rsid w:val="000629D5"/>
    <w:pPr>
      <w:spacing w:after="360"/>
      <w:contextualSpacing/>
    </w:pPr>
  </w:style>
  <w:style w:type="paragraph" w:customStyle="1" w:styleId="Informacindecontacto">
    <w:name w:val="Información de contacto"/>
    <w:basedOn w:val="Normal"/>
    <w:qFormat/>
    <w:rsid w:val="000629D5"/>
    <w:pPr>
      <w:contextualSpacing/>
    </w:pPr>
  </w:style>
  <w:style w:type="paragraph" w:styleId="Sinespaciado">
    <w:name w:val="No Spacing"/>
    <w:uiPriority w:val="1"/>
    <w:qFormat/>
    <w:rsid w:val="000629D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jose-roberto-valverde-naranjo-6b0127134/?lipi=urn%3Ali%3Apage%3Ad_flagship3_profile_view_base_contact_details%3BFWOznIDESYmAfJEmf2CwZg%3D%3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.valverde\AppData\Roaming\Microsoft\Templates\Carta%20de%20presentaci&#243;n%20gris%20azu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AEBC6775144A24A05724B900D40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70808B-C7F6-4615-AB34-E9443240810D}"/>
      </w:docPartPr>
      <w:docPartBody>
        <w:p w:rsidR="00B56BD6" w:rsidRDefault="00000000">
          <w:pPr>
            <w:pStyle w:val="D3AEBC6775144A24A05724B900D40E22"/>
          </w:pPr>
          <w:r w:rsidRPr="000629D5">
            <w:rPr>
              <w:lang w:bidi="es-ES"/>
            </w:rPr>
            <w:t>[Nombre del destinatario]</w:t>
          </w:r>
        </w:p>
      </w:docPartBody>
    </w:docPart>
    <w:docPart>
      <w:docPartPr>
        <w:name w:val="D8B0636E86384869AAEDCA24216F8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B60DB-49E0-4E2C-9D84-4B96D1E95236}"/>
      </w:docPartPr>
      <w:docPartBody>
        <w:p w:rsidR="00B56BD6" w:rsidRDefault="00000000">
          <w:pPr>
            <w:pStyle w:val="D8B0636E86384869AAEDCA24216F8556"/>
          </w:pPr>
          <w:r w:rsidRPr="000629D5">
            <w:rPr>
              <w:lang w:bidi="es-ES"/>
            </w:rPr>
            <w:t>[Título]</w:t>
          </w:r>
        </w:p>
      </w:docPartBody>
    </w:docPart>
    <w:docPart>
      <w:docPartPr>
        <w:name w:val="B9B147596FE14C7FB49F5E787A02A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0E211-2873-437F-ABE8-05EC800E7359}"/>
      </w:docPartPr>
      <w:docPartBody>
        <w:p w:rsidR="00B56BD6" w:rsidRDefault="00000000">
          <w:pPr>
            <w:pStyle w:val="B9B147596FE14C7FB49F5E787A02A252"/>
          </w:pPr>
          <w:r w:rsidRPr="000629D5">
            <w:rPr>
              <w:lang w:bidi="es-ES"/>
            </w:rPr>
            <w:t>[Compañía]</w:t>
          </w:r>
        </w:p>
      </w:docPartBody>
    </w:docPart>
    <w:docPart>
      <w:docPartPr>
        <w:name w:val="1A05B1C440CB49778B268E3CD6FE9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5C4FA-5B19-4132-B527-7FB7B22FBAFC}"/>
      </w:docPartPr>
      <w:docPartBody>
        <w:p w:rsidR="00B56BD6" w:rsidRDefault="00000000">
          <w:pPr>
            <w:pStyle w:val="1A05B1C440CB49778B268E3CD6FE9D5F"/>
          </w:pPr>
          <w:r w:rsidRPr="000629D5">
            <w:rPr>
              <w:lang w:bidi="es-ES"/>
            </w:rPr>
            <w:t>[Dirección del destinatario]</w:t>
          </w:r>
        </w:p>
      </w:docPartBody>
    </w:docPart>
    <w:docPart>
      <w:docPartPr>
        <w:name w:val="018DF89BE5A947F6938AC59AF44877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8F020A-424A-4466-9623-18E6D6F0B24D}"/>
      </w:docPartPr>
      <w:docPartBody>
        <w:p w:rsidR="00B56BD6" w:rsidRDefault="00000000">
          <w:pPr>
            <w:pStyle w:val="018DF89BE5A947F6938AC59AF448778D"/>
          </w:pPr>
          <w:r w:rsidRPr="000629D5">
            <w:rPr>
              <w:lang w:bidi="es-ES"/>
            </w:rPr>
            <w:t>[Ciudad y código postal del destinatario]</w:t>
          </w:r>
        </w:p>
      </w:docPartBody>
    </w:docPart>
    <w:docPart>
      <w:docPartPr>
        <w:name w:val="7DA808BED35840D6A9E1768ECDFAA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B1764-2244-473F-99A8-6B4755085432}"/>
      </w:docPartPr>
      <w:docPartBody>
        <w:p w:rsidR="00B56BD6" w:rsidRDefault="00000000">
          <w:pPr>
            <w:pStyle w:val="7DA808BED35840D6A9E1768ECDFAA15C"/>
          </w:pPr>
          <w:r w:rsidRPr="00846D4F">
            <w:rPr>
              <w:rStyle w:val="Ttulo2Car"/>
              <w:lang w:bidi="es-ES"/>
            </w:rPr>
            <w:t>CONTACTO</w:t>
          </w:r>
        </w:p>
      </w:docPartBody>
    </w:docPart>
    <w:docPart>
      <w:docPartPr>
        <w:name w:val="7DDD6E133C4848E6844A9AD338CE6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FA02A-5F46-4045-9860-4BE4AED01088}"/>
      </w:docPartPr>
      <w:docPartBody>
        <w:p w:rsidR="00B56BD6" w:rsidRDefault="00000000">
          <w:pPr>
            <w:pStyle w:val="7DDD6E133C4848E6844A9AD338CE66A1"/>
          </w:pPr>
          <w:r w:rsidRPr="004D3011">
            <w:rPr>
              <w:lang w:bidi="es-ES"/>
            </w:rPr>
            <w:t>TELÉFONO:</w:t>
          </w:r>
        </w:p>
      </w:docPartBody>
    </w:docPart>
    <w:docPart>
      <w:docPartPr>
        <w:name w:val="B482090F8A094B29AA223C6D81EC6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F66D8-D803-478D-B617-5AD8D62D23D7}"/>
      </w:docPartPr>
      <w:docPartBody>
        <w:p w:rsidR="00B56BD6" w:rsidRDefault="00000000">
          <w:pPr>
            <w:pStyle w:val="B482090F8A094B29AA223C6D81EC652A"/>
          </w:pPr>
          <w:r w:rsidRPr="004D3011">
            <w:rPr>
              <w:lang w:bidi="es-ES"/>
            </w:rPr>
            <w:t>SITIO WEB:</w:t>
          </w:r>
        </w:p>
      </w:docPartBody>
    </w:docPart>
    <w:docPart>
      <w:docPartPr>
        <w:name w:val="59D55425354A4512B2519B61305ED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3EFD3-9757-4034-967C-7DC15F36D9E3}"/>
      </w:docPartPr>
      <w:docPartBody>
        <w:p w:rsidR="00B56BD6" w:rsidRDefault="00000000">
          <w:pPr>
            <w:pStyle w:val="59D55425354A4512B2519B61305ED7CC"/>
          </w:pPr>
          <w:r w:rsidRPr="004D3011">
            <w:rPr>
              <w:lang w:bidi="es-ES"/>
            </w:rPr>
            <w:t>CORREO ELECTRÓNICO: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32339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AF"/>
    <w:rsid w:val="001967FB"/>
    <w:rsid w:val="0022271F"/>
    <w:rsid w:val="00346728"/>
    <w:rsid w:val="00570B07"/>
    <w:rsid w:val="006108E5"/>
    <w:rsid w:val="007144AF"/>
    <w:rsid w:val="008F57FA"/>
    <w:rsid w:val="00B56BD6"/>
    <w:rsid w:val="00F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3AEBC6775144A24A05724B900D40E22">
    <w:name w:val="D3AEBC6775144A24A05724B900D40E22"/>
  </w:style>
  <w:style w:type="paragraph" w:customStyle="1" w:styleId="D8B0636E86384869AAEDCA24216F8556">
    <w:name w:val="D8B0636E86384869AAEDCA24216F8556"/>
  </w:style>
  <w:style w:type="paragraph" w:customStyle="1" w:styleId="B9B147596FE14C7FB49F5E787A02A252">
    <w:name w:val="B9B147596FE14C7FB49F5E787A02A252"/>
  </w:style>
  <w:style w:type="paragraph" w:customStyle="1" w:styleId="1A05B1C440CB49778B268E3CD6FE9D5F">
    <w:name w:val="1A05B1C440CB49778B268E3CD6FE9D5F"/>
  </w:style>
  <w:style w:type="paragraph" w:customStyle="1" w:styleId="018DF89BE5A947F6938AC59AF448778D">
    <w:name w:val="018DF89BE5A947F6938AC59AF448778D"/>
  </w:style>
  <w:style w:type="paragraph" w:styleId="Listaconvietas">
    <w:name w:val="List Bullet"/>
    <w:basedOn w:val="Normal"/>
    <w:uiPriority w:val="5"/>
    <w:pPr>
      <w:numPr>
        <w:numId w:val="1"/>
      </w:numPr>
      <w:tabs>
        <w:tab w:val="clear" w:pos="360"/>
      </w:tabs>
      <w:spacing w:after="120" w:line="276" w:lineRule="auto"/>
      <w:ind w:left="0" w:firstLine="0"/>
    </w:pPr>
    <w:rPr>
      <w:rFonts w:eastAsia="Times New Roman" w:cs="Times New Roman"/>
      <w:kern w:val="0"/>
      <w:sz w:val="20"/>
      <w:szCs w:val="20"/>
      <w:lang w:val="es-ES" w:eastAsia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paragraph" w:customStyle="1" w:styleId="7DA808BED35840D6A9E1768ECDFAA15C">
    <w:name w:val="7DA808BED35840D6A9E1768ECDFAA15C"/>
  </w:style>
  <w:style w:type="paragraph" w:customStyle="1" w:styleId="7DDD6E133C4848E6844A9AD338CE66A1">
    <w:name w:val="7DDD6E133C4848E6844A9AD338CE66A1"/>
  </w:style>
  <w:style w:type="paragraph" w:customStyle="1" w:styleId="B482090F8A094B29AA223C6D81EC652A">
    <w:name w:val="B482090F8A094B29AA223C6D81EC652A"/>
  </w:style>
  <w:style w:type="paragraph" w:customStyle="1" w:styleId="59D55425354A4512B2519B61305ED7CC">
    <w:name w:val="59D55425354A4512B2519B61305ED7CC"/>
  </w:style>
  <w:style w:type="character" w:styleId="Hipervnculo">
    <w:name w:val="Hyperlink"/>
    <w:basedOn w:val="Fuentedeprrafopredeter"/>
    <w:uiPriority w:val="99"/>
    <w:rPr>
      <w:color w:val="BF4E14" w:themeColor="accent2" w:themeShade="BF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574C20-78E4-43FF-BE9E-4FC9F23144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B03C41-7C44-40A7-B0F9-10640F9D80B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630FBCC-A926-441F-A1DD-7C612FD881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presentación gris azul.dotx</Template>
  <TotalTime>0</TotalTime>
  <Pages>1</Pages>
  <Words>299</Words>
  <Characters>2078</Characters>
  <Application>Microsoft Office Word</Application>
  <DocSecurity>0</DocSecurity>
  <Lines>76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2026-04-05T14:07:00Z</dcterms:created>
  <dcterms:modified xsi:type="dcterms:W3CDTF">2026-04-06T03:50:00Z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